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E8D65" w14:textId="77777777" w:rsidR="576062CF" w:rsidRDefault="576062CF" w:rsidP="00FD478C"/>
    <w:p w14:paraId="4A731BAE" w14:textId="77777777" w:rsidR="576062CF" w:rsidRDefault="576062CF" w:rsidP="00FD478C"/>
    <w:p w14:paraId="3CF9C0B2" w14:textId="77777777" w:rsidR="576062CF" w:rsidRDefault="576062CF" w:rsidP="00FD478C"/>
    <w:p w14:paraId="54624860" w14:textId="77777777" w:rsidR="576062CF" w:rsidRDefault="576062CF" w:rsidP="00FD478C"/>
    <w:p w14:paraId="597F714D" w14:textId="7AD39E08" w:rsidR="576062CF" w:rsidRPr="00FD478C" w:rsidRDefault="005842B5" w:rsidP="00FD478C">
      <w:pPr>
        <w:pStyle w:val="Title"/>
      </w:pPr>
      <w:r w:rsidRPr="005842B5">
        <w:t>Investigating the Part of Drones and Unmanned Vehicles in the Present World: Uses, Hurdles, and Prospects for Tomorrow</w:t>
      </w:r>
      <w:r w:rsidR="576062CF" w:rsidRPr="00FD478C">
        <w:t xml:space="preserve"> </w:t>
      </w:r>
    </w:p>
    <w:p w14:paraId="092A7C6E" w14:textId="77777777" w:rsidR="576062CF" w:rsidRPr="005842B5" w:rsidRDefault="00000000" w:rsidP="00FD478C">
      <w:pPr>
        <w:pStyle w:val="Subtitle"/>
        <w:rPr>
          <w:color w:val="FFFFFF" w:themeColor="background1"/>
        </w:rPr>
      </w:pPr>
      <w:sdt>
        <w:sdtPr>
          <w:rPr>
            <w:color w:val="FFFFFF" w:themeColor="background1"/>
          </w:rPr>
          <w:id w:val="-1893570195"/>
          <w:placeholder>
            <w:docPart w:val="09686C65122642078B2022B275231B3F"/>
          </w:placeholder>
          <w:temporary/>
          <w:showingPlcHdr/>
          <w15:appearance w15:val="hidden"/>
        </w:sdtPr>
        <w:sdtContent>
          <w:r w:rsidR="00FD478C" w:rsidRPr="005842B5">
            <w:rPr>
              <w:color w:val="FFFFFF" w:themeColor="background1"/>
            </w:rPr>
            <w:t>[Blank line]</w:t>
          </w:r>
        </w:sdtContent>
      </w:sdt>
      <w:r w:rsidR="00FD478C" w:rsidRPr="005842B5">
        <w:rPr>
          <w:color w:val="FFFFFF" w:themeColor="background1"/>
        </w:rPr>
        <w:t xml:space="preserve"> </w:t>
      </w:r>
    </w:p>
    <w:p w14:paraId="3DF43930" w14:textId="77777777" w:rsidR="00FD478C" w:rsidRDefault="00000000" w:rsidP="00FD478C">
      <w:pPr>
        <w:pStyle w:val="Subtitle"/>
      </w:pPr>
      <w:sdt>
        <w:sdtPr>
          <w:id w:val="2029052886"/>
          <w:placeholder>
            <w:docPart w:val="7573F3658FAC4867B64F63F21508C373"/>
          </w:placeholder>
          <w:temporary/>
          <w:showingPlcHdr/>
          <w15:appearance w15:val="hidden"/>
        </w:sdtPr>
        <w:sdtContent>
          <w:r w:rsidR="00FD478C">
            <w:t>Author First M.</w:t>
          </w:r>
        </w:sdtContent>
      </w:sdt>
      <w:r w:rsidR="00FD478C" w:rsidRPr="00FD478C">
        <w:t xml:space="preserve"> </w:t>
      </w:r>
      <w:sdt>
        <w:sdtPr>
          <w:id w:val="1683158199"/>
          <w:placeholder>
            <w:docPart w:val="7824BD8E8C7E4B6F9C6B13E39E6EE1C1"/>
          </w:placeholder>
          <w:temporary/>
          <w:showingPlcHdr/>
          <w15:appearance w15:val="hidden"/>
        </w:sdtPr>
        <w:sdtContent>
          <w:r w:rsidR="00FD478C">
            <w:t>Last</w:t>
          </w:r>
        </w:sdtContent>
      </w:sdt>
      <w:r w:rsidR="00FD478C" w:rsidRPr="00FD478C">
        <w:t xml:space="preserve"> </w:t>
      </w:r>
    </w:p>
    <w:p w14:paraId="5D42CD3D" w14:textId="77777777" w:rsidR="00FD478C" w:rsidRDefault="00000000" w:rsidP="00FD478C">
      <w:pPr>
        <w:pStyle w:val="Subtitle"/>
      </w:pPr>
      <w:sdt>
        <w:sdtPr>
          <w:id w:val="-183135923"/>
          <w:placeholder>
            <w:docPart w:val="AF08719E8A1F47B9BD2BD75498971EBA"/>
          </w:placeholder>
          <w:temporary/>
          <w:showingPlcHdr/>
          <w15:appearance w15:val="hidden"/>
        </w:sdtPr>
        <w:sdtContent>
          <w:r w:rsidR="00FD478C">
            <w:t>Institutional Affiliation(s)</w:t>
          </w:r>
        </w:sdtContent>
      </w:sdt>
      <w:r w:rsidR="00FD478C" w:rsidRPr="00FD478C">
        <w:t xml:space="preserve"> </w:t>
      </w:r>
    </w:p>
    <w:p w14:paraId="66C87F17" w14:textId="77777777" w:rsidR="00FD478C" w:rsidRDefault="00000000" w:rsidP="00FD478C">
      <w:pPr>
        <w:pStyle w:val="Subtitle"/>
      </w:pPr>
      <w:sdt>
        <w:sdtPr>
          <w:id w:val="-269631415"/>
          <w:placeholder>
            <w:docPart w:val="7E96BC2E6EAF4DDCABADDF12356DC0A5"/>
          </w:placeholder>
          <w:temporary/>
          <w:showingPlcHdr/>
          <w15:appearance w15:val="hidden"/>
        </w:sdtPr>
        <w:sdtContent>
          <w:r w:rsidR="00FD478C">
            <w:t>Course Number:</w:t>
          </w:r>
        </w:sdtContent>
      </w:sdt>
      <w:r w:rsidR="00FD478C" w:rsidRPr="00FD478C">
        <w:t xml:space="preserve"> </w:t>
      </w:r>
      <w:sdt>
        <w:sdtPr>
          <w:id w:val="-2020842745"/>
          <w:placeholder>
            <w:docPart w:val="21FB7E11E21A453BB4E812728E481DA5"/>
          </w:placeholder>
          <w:temporary/>
          <w:showingPlcHdr/>
          <w15:appearance w15:val="hidden"/>
        </w:sdtPr>
        <w:sdtContent>
          <w:r w:rsidR="00FD478C">
            <w:t>Course Name</w:t>
          </w:r>
        </w:sdtContent>
      </w:sdt>
      <w:r w:rsidR="00FD478C" w:rsidRPr="00FD478C">
        <w:t xml:space="preserve"> </w:t>
      </w:r>
    </w:p>
    <w:p w14:paraId="34C07EB5" w14:textId="77777777" w:rsidR="576062CF" w:rsidRDefault="576062CF" w:rsidP="00DF3215"/>
    <w:p w14:paraId="57C9A810" w14:textId="77777777" w:rsidR="717E282B" w:rsidRDefault="717E282B" w:rsidP="00DF3215"/>
    <w:p w14:paraId="6E41647F" w14:textId="77777777" w:rsidR="717E282B" w:rsidRDefault="717E282B" w:rsidP="00DF3215"/>
    <w:p w14:paraId="5DB9518C" w14:textId="77777777" w:rsidR="717E282B" w:rsidRDefault="717E282B" w:rsidP="00DF3215"/>
    <w:p w14:paraId="297A59FA" w14:textId="77777777" w:rsidR="717E282B" w:rsidRDefault="717E282B" w:rsidP="00DF3215"/>
    <w:p w14:paraId="55DA97CC" w14:textId="77777777" w:rsidR="709762D6" w:rsidRDefault="709762D6" w:rsidP="00DF3215"/>
    <w:p w14:paraId="3DFE4DFE" w14:textId="77777777" w:rsidR="709762D6" w:rsidRDefault="709762D6" w:rsidP="00DF3215"/>
    <w:p w14:paraId="6002DDCA" w14:textId="77777777" w:rsidR="717E282B" w:rsidRDefault="717E282B" w:rsidP="00DF3215"/>
    <w:p w14:paraId="69038A63" w14:textId="77777777" w:rsidR="5643BF48" w:rsidRDefault="5643BF48" w:rsidP="00DF3215"/>
    <w:p w14:paraId="47E0E968" w14:textId="77777777" w:rsidR="733B038C" w:rsidRDefault="733B038C" w:rsidP="00DF3215"/>
    <w:p w14:paraId="1A6714C6" w14:textId="77777777" w:rsidR="717E282B" w:rsidRDefault="717E282B" w:rsidP="00DF3215"/>
    <w:p w14:paraId="7F94A92C" w14:textId="77777777" w:rsidR="576062CF" w:rsidRDefault="00000000" w:rsidP="00FD478C">
      <w:pPr>
        <w:pStyle w:val="SectionTitle"/>
      </w:pPr>
      <w:sdt>
        <w:sdtPr>
          <w:id w:val="961846934"/>
          <w:placeholder>
            <w:docPart w:val="EAB72B87F4364E7F84427E518DA5518E"/>
          </w:placeholder>
          <w:temporary/>
          <w:showingPlcHdr/>
          <w15:appearance w15:val="hidden"/>
        </w:sdtPr>
        <w:sdtContent>
          <w:r w:rsidR="00FD478C" w:rsidRPr="576062CF">
            <w:t>Author Note</w:t>
          </w:r>
        </w:sdtContent>
      </w:sdt>
      <w:r w:rsidR="00FD478C" w:rsidRPr="00FD478C">
        <w:t xml:space="preserve"> </w:t>
      </w:r>
    </w:p>
    <w:p w14:paraId="052AF480" w14:textId="77777777" w:rsidR="00FD478C" w:rsidRDefault="00000000" w:rsidP="007D4A2B">
      <w:sdt>
        <w:sdtPr>
          <w:id w:val="909196015"/>
          <w:placeholder>
            <w:docPart w:val="EE5C9CF2B7CA43279107434B31A7FDC8"/>
          </w:placeholder>
          <w:temporary/>
          <w:showingPlcHdr/>
          <w15:appearance w15:val="hidden"/>
        </w:sdtPr>
        <w:sdtContent>
          <w:r w:rsidR="00FD478C">
            <w:t>Include any grant/funding information and a complete correspondence address.</w:t>
          </w:r>
        </w:sdtContent>
      </w:sdt>
      <w:r w:rsidR="00FD478C" w:rsidRPr="00FD478C">
        <w:t xml:space="preserve"> </w:t>
      </w:r>
    </w:p>
    <w:p w14:paraId="5BF27B2F" w14:textId="77777777" w:rsidR="576062CF" w:rsidRDefault="576062CF" w:rsidP="576062CF">
      <w:r>
        <w:br w:type="page"/>
      </w:r>
    </w:p>
    <w:p w14:paraId="006CAC1F" w14:textId="77777777" w:rsidR="00904DBE" w:rsidRDefault="00000000" w:rsidP="00904DBE">
      <w:pPr>
        <w:pStyle w:val="SectionTitle"/>
      </w:pPr>
      <w:sdt>
        <w:sdtPr>
          <w:id w:val="-1254123792"/>
          <w:placeholder>
            <w:docPart w:val="9017D0CB284D4DF7925C6AEC904E50F6"/>
          </w:placeholder>
          <w:temporary/>
          <w:showingPlcHdr/>
          <w15:appearance w15:val="hidden"/>
        </w:sdtPr>
        <w:sdtContent>
          <w:r w:rsidR="00904DBE" w:rsidRPr="576062CF">
            <w:t>Abstract</w:t>
          </w:r>
        </w:sdtContent>
      </w:sdt>
      <w:r w:rsidR="00904DBE" w:rsidRPr="00FD478C">
        <w:t xml:space="preserve"> </w:t>
      </w:r>
    </w:p>
    <w:p w14:paraId="6413BFE8" w14:textId="32F7822A" w:rsidR="576062CF" w:rsidRDefault="001353CE" w:rsidP="001353CE">
      <w:pPr>
        <w:pStyle w:val="NoIndent"/>
      </w:pPr>
      <w:r>
        <w:t xml:space="preserve">Drones are more and more common in disaster management because they can move around easily and have sophisticated technology. In case of such things as earthquakes or floods, drones with cameras and sensors can survey areas that have been affected rapidly, identify dangers and find survivors. This article examines why drones speed up reaction times, cut down on risk to human responders as well as provide better information for decision-makers during a disaster situation. Regulations need to be dealt with </w:t>
      </w:r>
      <w:proofErr w:type="spellStart"/>
      <w:r>
        <w:t>along side</w:t>
      </w:r>
      <w:proofErr w:type="spellEnd"/>
      <w:r>
        <w:t xml:space="preserve"> limited flight times and privacy concerns if they are to become fully integrated into responding to disasters despite all their benefits. What should be improved about drones? How do we set guidelines for deployment? What are the legal and ethical issues surrounding them? These questions should drive future research efforts aimed at maximizing their effectiveness in managing catastrophes according to this study.</w:t>
      </w:r>
      <w:r w:rsidR="72E609EB">
        <w:t xml:space="preserve"> </w:t>
      </w:r>
    </w:p>
    <w:p w14:paraId="64B60C49" w14:textId="03B20725" w:rsidR="576062CF" w:rsidRDefault="00000000" w:rsidP="001353CE">
      <w:sdt>
        <w:sdtPr>
          <w:rPr>
            <w:rStyle w:val="Emphasis"/>
          </w:rPr>
          <w:id w:val="1557668240"/>
          <w:placeholder>
            <w:docPart w:val="CFC47831FCDF4263BD5939472FB69318"/>
          </w:placeholder>
          <w:temporary/>
          <w:showingPlcHdr/>
          <w15:appearance w15:val="hidden"/>
        </w:sdtPr>
        <w:sdtContent>
          <w:r w:rsidR="00500997" w:rsidRPr="00500997">
            <w:rPr>
              <w:rStyle w:val="Emphasis"/>
            </w:rPr>
            <w:t>Keywords</w:t>
          </w:r>
          <w:r w:rsidR="00500997">
            <w:t>:</w:t>
          </w:r>
        </w:sdtContent>
      </w:sdt>
      <w:r w:rsidR="00500997">
        <w:rPr>
          <w:rStyle w:val="Emphasis"/>
        </w:rPr>
        <w:t xml:space="preserve"> </w:t>
      </w:r>
      <w:r w:rsidR="001353CE">
        <w:t>Drones</w:t>
      </w:r>
      <w:r w:rsidR="001353CE">
        <w:t xml:space="preserve">, </w:t>
      </w:r>
      <w:r w:rsidR="001353CE">
        <w:t>Unmanned Aerial Vehicles (UAVs</w:t>
      </w:r>
      <w:proofErr w:type="gramStart"/>
      <w:r w:rsidR="001353CE">
        <w:t>)</w:t>
      </w:r>
      <w:r w:rsidR="001353CE">
        <w:t xml:space="preserve"> ,</w:t>
      </w:r>
      <w:r w:rsidR="001353CE">
        <w:t>Disaster</w:t>
      </w:r>
      <w:proofErr w:type="gramEnd"/>
      <w:r w:rsidR="001353CE">
        <w:t xml:space="preserve"> management</w:t>
      </w:r>
      <w:r w:rsidR="001353CE">
        <w:t xml:space="preserve">, </w:t>
      </w:r>
      <w:r w:rsidR="001353CE">
        <w:t>Remote sensing</w:t>
      </w:r>
      <w:r w:rsidR="001353CE">
        <w:t xml:space="preserve">, </w:t>
      </w:r>
      <w:r w:rsidR="001353CE">
        <w:t>Search and rescue</w:t>
      </w:r>
      <w:r w:rsidR="001353CE">
        <w:t xml:space="preserve"> </w:t>
      </w:r>
      <w:r w:rsidR="001353CE">
        <w:t>Hazard detection</w:t>
      </w:r>
      <w:r w:rsidR="001353CE">
        <w:t xml:space="preserve"> ,</w:t>
      </w:r>
      <w:r w:rsidR="001353CE">
        <w:t>Survivor location</w:t>
      </w:r>
      <w:r w:rsidR="001353CE">
        <w:t>,</w:t>
      </w:r>
    </w:p>
    <w:p w14:paraId="37022C21" w14:textId="77777777" w:rsidR="576062CF" w:rsidRDefault="576062CF">
      <w:r>
        <w:br w:type="page"/>
      </w:r>
    </w:p>
    <w:p w14:paraId="6963BF22" w14:textId="472DE9A0" w:rsidR="00500997" w:rsidRDefault="001353CE" w:rsidP="00500997">
      <w:pPr>
        <w:pStyle w:val="SectionTitle"/>
      </w:pPr>
      <w:r w:rsidRPr="001353CE">
        <w:lastRenderedPageBreak/>
        <w:t>Investigating the Part of Drones and Unmanned Vehicles in the Present World: Uses, Hurdles, and Prospects for Tomorrow</w:t>
      </w:r>
    </w:p>
    <w:p w14:paraId="32A870B1" w14:textId="77777777" w:rsidR="576062CF" w:rsidRDefault="00000000" w:rsidP="576062CF">
      <w:sdt>
        <w:sdtPr>
          <w:id w:val="-1263680501"/>
          <w:placeholder>
            <w:docPart w:val="EF63057CC7B14BC5B2F84362086D4DE3"/>
          </w:placeholder>
          <w:temporary/>
          <w:showingPlcHdr/>
          <w15:appearance w15:val="hidden"/>
        </w:sdtPr>
        <w:sdtContent>
          <w:r w:rsidR="00500997">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sdtContent>
      </w:sdt>
      <w:r w:rsidR="72E609EB">
        <w:t xml:space="preserve"> </w:t>
      </w:r>
    </w:p>
    <w:p w14:paraId="02F7FB04" w14:textId="77777777" w:rsidR="576062CF" w:rsidRPr="007D4A2B" w:rsidRDefault="00000000" w:rsidP="007D4A2B">
      <w:pPr>
        <w:pStyle w:val="Heading1"/>
      </w:pPr>
      <w:sdt>
        <w:sdtPr>
          <w:id w:val="-574129889"/>
          <w:placeholder>
            <w:docPart w:val="F82D2D8D42974B2283C47C630F4A9F10"/>
          </w:placeholder>
          <w:temporary/>
          <w:showingPlcHdr/>
          <w15:appearance w15:val="hidden"/>
        </w:sdtPr>
        <w:sdtContent>
          <w:r w:rsidR="00500997" w:rsidRPr="007D4A2B">
            <w:rPr>
              <w:rStyle w:val="Heading1Char"/>
              <w:b/>
              <w:bCs/>
            </w:rPr>
            <w:t>Level 1 Heading</w:t>
          </w:r>
        </w:sdtContent>
      </w:sdt>
      <w:r w:rsidR="576062CF" w:rsidRPr="007D4A2B">
        <w:t xml:space="preserve"> </w:t>
      </w:r>
    </w:p>
    <w:p w14:paraId="7E656B37" w14:textId="77777777" w:rsidR="576062CF" w:rsidRDefault="00000000" w:rsidP="576062CF">
      <w:sdt>
        <w:sdtPr>
          <w:id w:val="255635786"/>
          <w:placeholder>
            <w:docPart w:val="888B74D0E04C4CDBBC4E110C21CCE2A9"/>
          </w:placeholder>
          <w:temporary/>
          <w:showingPlcHdr/>
          <w15:appearance w15:val="hidden"/>
        </w:sdtPr>
        <w:sdtContent>
          <w:r w:rsidR="00500997">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sdtContent>
      </w:sdt>
      <w:r w:rsidR="72E609EB">
        <w:t xml:space="preserve"> </w:t>
      </w:r>
    </w:p>
    <w:p w14:paraId="13CF27FA" w14:textId="77777777" w:rsidR="576062CF" w:rsidRPr="007D4A2B" w:rsidRDefault="00000000" w:rsidP="007D4A2B">
      <w:pPr>
        <w:pStyle w:val="Heading2"/>
      </w:pPr>
      <w:sdt>
        <w:sdtPr>
          <w:id w:val="2126198595"/>
          <w:placeholder>
            <w:docPart w:val="6938E7A485504A57AAA1138C079BBDDD"/>
          </w:placeholder>
          <w:temporary/>
          <w:showingPlcHdr/>
          <w15:appearance w15:val="hidden"/>
        </w:sdtPr>
        <w:sdtContent>
          <w:r w:rsidR="00500997" w:rsidRPr="007D4A2B">
            <w:t>Level 2 Heading1</w:t>
          </w:r>
        </w:sdtContent>
      </w:sdt>
      <w:r w:rsidR="576062CF" w:rsidRPr="007D4A2B">
        <w:t xml:space="preserve"> </w:t>
      </w:r>
    </w:p>
    <w:p w14:paraId="0D3D6A21" w14:textId="77777777" w:rsidR="576062CF" w:rsidRDefault="00000000" w:rsidP="576062CF">
      <w:sdt>
        <w:sdtPr>
          <w:id w:val="-1677564901"/>
          <w:placeholder>
            <w:docPart w:val="97AA727EBD504884BED46A4F77F359D5"/>
          </w:placeholder>
          <w:temporary/>
          <w:showingPlcHdr/>
          <w15:appearance w15:val="hidden"/>
        </w:sdtPr>
        <w:sdtContent>
          <w:r w:rsidR="00500997">
            <w:t xml:space="preserve">To add a table of contents (TOC), apply the appropriate heading style to just the heading text at the start of a paragraph and it will show up in your TOC. To do this, select the text for your heading. Then, on the </w:t>
          </w:r>
          <w:r w:rsidR="00500997" w:rsidRPr="00500997">
            <w:rPr>
              <w:rStyle w:val="Strong"/>
            </w:rPr>
            <w:t>Home</w:t>
          </w:r>
          <w:r w:rsidR="00500997">
            <w:t xml:space="preserve"> tab, in the </w:t>
          </w:r>
          <w:r w:rsidR="00500997" w:rsidRPr="00500997">
            <w:rPr>
              <w:rStyle w:val="Strong"/>
            </w:rPr>
            <w:t>Styles</w:t>
          </w:r>
          <w:r w:rsidR="00500997">
            <w:t xml:space="preserve"> gallery, click the style you need.</w:t>
          </w:r>
        </w:sdtContent>
      </w:sdt>
      <w:r w:rsidR="72E609EB">
        <w:t xml:space="preserve"> </w:t>
      </w:r>
    </w:p>
    <w:p w14:paraId="081D3255" w14:textId="77777777" w:rsidR="576062CF" w:rsidRPr="007D4A2B" w:rsidRDefault="00000000" w:rsidP="007D4A2B">
      <w:pPr>
        <w:pStyle w:val="Heading3"/>
      </w:pPr>
      <w:sdt>
        <w:sdtPr>
          <w:id w:val="2115013295"/>
          <w:placeholder>
            <w:docPart w:val="34123D2C85524D90831DBE351B8F7DB8"/>
          </w:placeholder>
          <w:temporary/>
          <w:showingPlcHdr/>
          <w15:appearance w15:val="hidden"/>
        </w:sdtPr>
        <w:sdtContent>
          <w:r w:rsidR="00500997" w:rsidRPr="007D4A2B">
            <w:rPr>
              <w:rStyle w:val="Heading3Char"/>
              <w:b/>
              <w:bCs/>
              <w:i/>
              <w:iCs/>
            </w:rPr>
            <w:t>Level 3 Heading</w:t>
          </w:r>
        </w:sdtContent>
      </w:sdt>
      <w:r w:rsidR="576062CF" w:rsidRPr="007D4A2B">
        <w:t xml:space="preserve"> </w:t>
      </w:r>
    </w:p>
    <w:p w14:paraId="63209F26" w14:textId="77777777" w:rsidR="006F4709" w:rsidRDefault="00000000" w:rsidP="006F4709">
      <w:sdt>
        <w:sdtPr>
          <w:id w:val="-666629075"/>
          <w:placeholder>
            <w:docPart w:val="47C63EF41C454EE590651287A1940DF3"/>
          </w:placeholder>
          <w:temporary/>
          <w:showingPlcHdr/>
          <w15:appearance w15:val="hidden"/>
        </w:sdtPr>
        <w:sdtContent>
          <w:r w:rsidR="006F4709">
            <w:t>If needed, you can include consecutive paragraphs with their own headings, where appropriate. For APA Style formatting, type your own references. To correctly format a reference page according to APA Style guidelines, see page five.</w:t>
          </w:r>
        </w:sdtContent>
      </w:sdt>
      <w:r w:rsidR="006F4709">
        <w:t xml:space="preserve"> </w:t>
      </w:r>
    </w:p>
    <w:p w14:paraId="75865E73" w14:textId="77777777" w:rsidR="576062CF" w:rsidRPr="006F4709" w:rsidRDefault="00000000" w:rsidP="576062CF">
      <w:pPr>
        <w:rPr>
          <w:b/>
          <w:bCs/>
        </w:rPr>
      </w:pPr>
      <w:sdt>
        <w:sdtPr>
          <w:rPr>
            <w:rStyle w:val="Heading4Char"/>
          </w:rPr>
          <w:id w:val="1025525824"/>
          <w:placeholder>
            <w:docPart w:val="C300C8C80C8040D383B8861F4E7D47BF"/>
          </w:placeholder>
          <w:temporary/>
          <w:showingPlcHdr/>
          <w15:appearance w15:val="hidden"/>
        </w:sdtPr>
        <w:sdtContent>
          <w:r w:rsidR="006F4709" w:rsidRPr="007D4A2B">
            <w:rPr>
              <w:rStyle w:val="Heading4Char"/>
            </w:rPr>
            <w:t>Level 4 Heading.</w:t>
          </w:r>
        </w:sdtContent>
      </w:sdt>
      <w:r w:rsidR="006F4709" w:rsidRPr="006F4709">
        <w:t xml:space="preserve"> </w:t>
      </w:r>
      <w:sdt>
        <w:sdtPr>
          <w:id w:val="-186139392"/>
          <w:placeholder>
            <w:docPart w:val="0D08308783F84CD7A10D79CA6FD13227"/>
          </w:placeholder>
          <w:temporary/>
          <w:showingPlcHdr/>
          <w15:appearance w15:val="hidden"/>
        </w:sdtPr>
        <w:sdtContent>
          <w:r w:rsidR="006F4709">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sdtContent>
      </w:sdt>
      <w:r w:rsidR="72E609EB">
        <w:t xml:space="preserve"> </w:t>
      </w:r>
    </w:p>
    <w:p w14:paraId="3EE26653" w14:textId="77777777" w:rsidR="576062CF" w:rsidRDefault="00000000" w:rsidP="002C3BE4">
      <w:pPr>
        <w:pStyle w:val="Quote"/>
      </w:pPr>
      <w:sdt>
        <w:sdtPr>
          <w:id w:val="-740253680"/>
          <w:placeholder>
            <w:docPart w:val="7366AACB8BD340BAB1530E7F1358B2D3"/>
          </w:placeholder>
          <w:temporary/>
          <w:showingPlcHdr/>
          <w15:appearance w15:val="hidden"/>
        </w:sdtPr>
        <w:sdtContent>
          <w:r w:rsidR="006F4709" w:rsidRPr="002C3BE4">
            <w:t xml:space="preserve">Create a new paragraph to begin the block-quote. Double-space </w:t>
          </w:r>
          <w:r w:rsidR="002C3BE4" w:rsidRPr="002C3BE4">
            <w:t xml:space="preserve">each line of text, as you have  </w:t>
          </w:r>
          <w:r w:rsidR="006F4709" w:rsidRPr="002C3BE4">
            <w:t>done with headings, section labels, and paragraphs of paraphras</w:t>
          </w:r>
          <w:r w:rsidR="002C3BE4" w:rsidRPr="002C3BE4">
            <w:t xml:space="preserve">ed text. To correctly format a </w:t>
          </w:r>
          <w:r w:rsidR="006F4709" w:rsidRPr="002C3BE4">
            <w:t>block-quote, indent each line of the text to one-half inch.</w:t>
          </w:r>
          <w:r w:rsidR="002C3BE4">
            <w:t xml:space="preserve"> Remember to always cite your </w:t>
          </w:r>
          <w:r w:rsidR="006F4709" w:rsidRPr="002C3BE4">
            <w:t>source (Last Name, Year).</w:t>
          </w:r>
        </w:sdtContent>
      </w:sdt>
      <w:r w:rsidR="576062CF">
        <w:t xml:space="preserve"> </w:t>
      </w:r>
    </w:p>
    <w:p w14:paraId="0E7C646F" w14:textId="77777777" w:rsidR="576062CF" w:rsidRDefault="00000000" w:rsidP="576062CF">
      <w:sdt>
        <w:sdtPr>
          <w:id w:val="-912010258"/>
          <w:placeholder>
            <w:docPart w:val="CD109DC0B12F4C20808F0519EF994714"/>
          </w:placeholder>
          <w:temporary/>
          <w:showingPlcHdr/>
          <w15:appearance w15:val="hidden"/>
        </w:sdtPr>
        <w:sdtContent>
          <w:r w:rsidR="006F4709">
            <w:t>Last Name (Year) citations can be used when writing a paper in narrative form. Parenthetical citations are also appropriate (Last Name, Year).</w:t>
          </w:r>
        </w:sdtContent>
      </w:sdt>
      <w:r w:rsidR="576062CF">
        <w:t xml:space="preserve"> </w:t>
      </w:r>
    </w:p>
    <w:p w14:paraId="5525A77A" w14:textId="77777777" w:rsidR="576062CF" w:rsidRDefault="00000000" w:rsidP="00FA4C9E">
      <w:sdt>
        <w:sdtPr>
          <w:rPr>
            <w:rStyle w:val="Heading5Char"/>
          </w:rPr>
          <w:id w:val="1402400682"/>
          <w:placeholder>
            <w:docPart w:val="09A63E38D43348A2A047660BFD9D9170"/>
          </w:placeholder>
          <w:temporary/>
          <w:showingPlcHdr/>
          <w15:appearance w15:val="hidden"/>
        </w:sdtPr>
        <w:sdtContent>
          <w:r w:rsidR="006F4709" w:rsidRPr="007D4A2B">
            <w:rPr>
              <w:rStyle w:val="Heading5Char"/>
            </w:rPr>
            <w:t>Level 5 Heading.</w:t>
          </w:r>
        </w:sdtContent>
      </w:sdt>
      <w:r w:rsidR="72E609EB" w:rsidRPr="007D4A2B">
        <w:rPr>
          <w:rStyle w:val="Heading5Char"/>
        </w:rPr>
        <w:t xml:space="preserve"> </w:t>
      </w:r>
      <w:sdt>
        <w:sdtPr>
          <w:id w:val="912353506"/>
          <w:placeholder>
            <w:docPart w:val="645ADB720F9C4BBAA3A3713304722CE7"/>
          </w:placeholder>
          <w:temporary/>
          <w:showingPlcHdr/>
          <w15:appearance w15:val="hidden"/>
        </w:sdtPr>
        <w:sdtContent>
          <w:r w:rsidR="006F4709">
            <w:t>Like all sections of your paper, references start on their own page, like the page that follows this one. All in-text citations should also be included your references.</w:t>
          </w:r>
        </w:sdtContent>
      </w:sdt>
      <w:r w:rsidR="72E609EB">
        <w:t xml:space="preserve"> </w:t>
      </w:r>
    </w:p>
    <w:p w14:paraId="2096D328" w14:textId="77777777" w:rsidR="576062CF" w:rsidRDefault="576062CF">
      <w:r>
        <w:br w:type="page"/>
      </w:r>
    </w:p>
    <w:p w14:paraId="552F6538" w14:textId="77777777" w:rsidR="576062CF" w:rsidRDefault="00000000" w:rsidP="00FA4C9E">
      <w:pPr>
        <w:pStyle w:val="SectionTitle"/>
      </w:pPr>
      <w:sdt>
        <w:sdtPr>
          <w:id w:val="682713825"/>
          <w:placeholder>
            <w:docPart w:val="C3CD873F6B674CFE88375CC4C31DFA5A"/>
          </w:placeholder>
          <w:temporary/>
          <w:showingPlcHdr/>
          <w15:appearance w15:val="hidden"/>
        </w:sdtPr>
        <w:sdtContent>
          <w:r w:rsidR="00FA4C9E" w:rsidRPr="576062CF">
            <w:t>References</w:t>
          </w:r>
        </w:sdtContent>
      </w:sdt>
      <w:r w:rsidR="576062CF" w:rsidRPr="576062CF">
        <w:t xml:space="preserve"> </w:t>
      </w:r>
    </w:p>
    <w:p w14:paraId="164AFE52" w14:textId="77777777" w:rsidR="576062CF" w:rsidRPr="00530EF3" w:rsidRDefault="00000000" w:rsidP="00530EF3">
      <w:pPr>
        <w:pStyle w:val="References"/>
      </w:pPr>
      <w:sdt>
        <w:sdtPr>
          <w:id w:val="-558623481"/>
          <w:placeholder>
            <w:docPart w:val="FB997A4812854A9B85798EFD557DE20E"/>
          </w:placeholder>
          <w:temporary/>
          <w:showingPlcHdr/>
          <w15:appearance w15:val="hidden"/>
        </w:sdtPr>
        <w:sdtContent>
          <w:r w:rsidR="00FA4C9E">
            <w:t>Last Name, A. B. (Year). Article Title.</w:t>
          </w:r>
        </w:sdtContent>
      </w:sdt>
      <w:r w:rsidR="72E609EB">
        <w:t xml:space="preserve"> </w:t>
      </w:r>
      <w:sdt>
        <w:sdtPr>
          <w:rPr>
            <w:rStyle w:val="Emphasis"/>
          </w:rPr>
          <w:id w:val="-347027231"/>
          <w:placeholder>
            <w:docPart w:val="588D9387C4884AC8B29C8CFD2C123CA8"/>
          </w:placeholder>
          <w:showingPlcHdr/>
          <w15:appearance w15:val="hidden"/>
        </w:sdtPr>
        <w:sdtContent>
          <w:r w:rsidR="00530EF3" w:rsidRPr="00530EF3">
            <w:rPr>
              <w:rStyle w:val="Emphasis"/>
            </w:rPr>
            <w:t>Journal Title</w:t>
          </w:r>
        </w:sdtContent>
      </w:sdt>
      <w:sdt>
        <w:sdtPr>
          <w:id w:val="942426849"/>
          <w:placeholder>
            <w:docPart w:val="30B7B5E3A56E4969A42499C7B7C0CBF8"/>
          </w:placeholder>
          <w:showingPlcHdr/>
          <w15:appearance w15:val="hidden"/>
        </w:sdtPr>
        <w:sdtContent>
          <w:r w:rsidR="00530EF3" w:rsidRPr="00530EF3">
            <w:t>, Pages #-#. URL.</w:t>
          </w:r>
        </w:sdtContent>
      </w:sdt>
      <w:r w:rsidR="00530EF3" w:rsidRPr="00530EF3">
        <w:t xml:space="preserve"> </w:t>
      </w:r>
      <w:sdt>
        <w:sdtPr>
          <w:id w:val="494080928"/>
          <w:placeholder>
            <w:docPart w:val="60A145853F364A888576DD43B881A3C1"/>
          </w:placeholder>
          <w:showingPlcHdr/>
          <w15:appearance w15:val="hidden"/>
        </w:sdtPr>
        <w:sdtContent>
          <w:r w:rsidR="00530EF3" w:rsidRPr="72E609EB">
            <w:rPr>
              <w:color w:val="4472C4" w:themeColor="accent1"/>
              <w:u w:val="single"/>
            </w:rPr>
            <w:t>URL</w:t>
          </w:r>
          <w:r w:rsidR="00530EF3">
            <w:t>.</w:t>
          </w:r>
        </w:sdtContent>
      </w:sdt>
    </w:p>
    <w:p w14:paraId="560B559F" w14:textId="77777777" w:rsidR="00FA4C9E" w:rsidRPr="00530EF3" w:rsidRDefault="00000000" w:rsidP="00530EF3">
      <w:pPr>
        <w:pStyle w:val="References"/>
      </w:pPr>
      <w:sdt>
        <w:sdtPr>
          <w:id w:val="-935282349"/>
          <w:placeholder>
            <w:docPart w:val="D4375DA0BDF64900B4F500F324527572"/>
          </w:placeholder>
          <w:temporary/>
          <w:showingPlcHdr/>
          <w15:appearance w15:val="hidden"/>
        </w:sdtPr>
        <w:sdtContent>
          <w:r w:rsidR="00FA4C9E" w:rsidRPr="00530EF3">
            <w:t>Last Name, C. D. (Year).</w:t>
          </w:r>
        </w:sdtContent>
      </w:sdt>
      <w:r w:rsidR="00FA4C9E" w:rsidRPr="00530EF3">
        <w:t xml:space="preserve"> </w:t>
      </w:r>
      <w:sdt>
        <w:sdtPr>
          <w:rPr>
            <w:rStyle w:val="Emphasis"/>
          </w:rPr>
          <w:id w:val="-1917313746"/>
          <w:placeholder>
            <w:docPart w:val="6F828313C7C140FEB6CD3746A717DD08"/>
          </w:placeholder>
          <w:showingPlcHdr/>
          <w15:appearance w15:val="hidden"/>
        </w:sdtPr>
        <w:sdtContent>
          <w:r w:rsidR="00530EF3" w:rsidRPr="00530EF3">
            <w:rPr>
              <w:rStyle w:val="Emphasis"/>
            </w:rPr>
            <w:t>Book Title</w:t>
          </w:r>
        </w:sdtContent>
      </w:sdt>
      <w:sdt>
        <w:sdtPr>
          <w:id w:val="-1149664914"/>
          <w:placeholder>
            <w:docPart w:val="6F828313C7C140FEB6CD3746A717DD08"/>
          </w:placeholder>
          <w:showingPlcHdr/>
          <w15:appearance w15:val="hidden"/>
        </w:sdtPr>
        <w:sdtContent>
          <w:r w:rsidR="00530EF3" w:rsidRPr="00530EF3">
            <w:rPr>
              <w:rStyle w:val="Emphasis"/>
            </w:rPr>
            <w:t>Book Title</w:t>
          </w:r>
        </w:sdtContent>
      </w:sdt>
      <w:r w:rsidR="00530EF3" w:rsidRPr="00530EF3">
        <w:t xml:space="preserve"> </w:t>
      </w:r>
      <w:sdt>
        <w:sdtPr>
          <w:id w:val="-1714882694"/>
          <w:placeholder>
            <w:docPart w:val="00299F631B5C428C96FCB98549AFE548"/>
          </w:placeholder>
          <w:showingPlcHdr/>
          <w15:appearance w15:val="hidden"/>
        </w:sdtPr>
        <w:sdtContent>
          <w:r w:rsidR="00530EF3" w:rsidRPr="72E609EB">
            <w:rPr>
              <w:color w:val="4472C4" w:themeColor="accent1"/>
              <w:u w:val="single"/>
            </w:rPr>
            <w:t>URL</w:t>
          </w:r>
          <w:r w:rsidR="00530EF3">
            <w:t>.</w:t>
          </w:r>
        </w:sdtContent>
      </w:sdt>
    </w:p>
    <w:p w14:paraId="0BE099B2" w14:textId="77777777" w:rsidR="576062CF" w:rsidRDefault="00000000" w:rsidP="00B5233A">
      <w:pPr>
        <w:pStyle w:val="References"/>
      </w:pPr>
      <w:sdt>
        <w:sdtPr>
          <w:id w:val="-1514138040"/>
          <w:placeholder>
            <w:docPart w:val="CFC160FEA18F48398905FDE126BE8A9F"/>
          </w:placeholder>
          <w:temporary/>
          <w:showingPlcHdr/>
          <w15:appearance w15:val="hidden"/>
        </w:sdtPr>
        <w:sdtContent>
          <w:r w:rsidR="00FA4C9E">
            <w:t>Last Name, D. E., Last Name, F. G. (Year).</w:t>
          </w:r>
        </w:sdtContent>
      </w:sdt>
      <w:r w:rsidR="72E609EB">
        <w:t xml:space="preserve"> </w:t>
      </w:r>
      <w:sdt>
        <w:sdtPr>
          <w:rPr>
            <w:rStyle w:val="Emphasis"/>
          </w:rPr>
          <w:id w:val="2068904726"/>
          <w:placeholder>
            <w:docPart w:val="9E5BC217F84246CFA691401900C843EA"/>
          </w:placeholder>
          <w:showingPlcHdr/>
          <w15:appearance w15:val="hidden"/>
        </w:sdtPr>
        <w:sdtContent>
          <w:r w:rsidR="00530EF3" w:rsidRPr="00530EF3">
            <w:rPr>
              <w:rStyle w:val="Emphasis"/>
            </w:rPr>
            <w:t>Report Title</w:t>
          </w:r>
        </w:sdtContent>
      </w:sdt>
      <w:sdt>
        <w:sdtPr>
          <w:id w:val="-375388076"/>
          <w:placeholder>
            <w:docPart w:val="9E5BC217F84246CFA691401900C843EA"/>
          </w:placeholder>
          <w:showingPlcHdr/>
          <w15:appearance w15:val="hidden"/>
        </w:sdtPr>
        <w:sdtContent>
          <w:r w:rsidR="00530EF3" w:rsidRPr="00530EF3">
            <w:rPr>
              <w:rStyle w:val="Emphasis"/>
            </w:rPr>
            <w:t>Report Title</w:t>
          </w:r>
        </w:sdtContent>
      </w:sdt>
      <w:r w:rsidR="00530EF3">
        <w:t xml:space="preserve"> </w:t>
      </w:r>
      <w:sdt>
        <w:sdtPr>
          <w:id w:val="91210718"/>
          <w:placeholder>
            <w:docPart w:val="068944B099354342AE6A970C016F0E29"/>
          </w:placeholder>
          <w:showingPlcHdr/>
          <w15:appearance w15:val="hidden"/>
        </w:sdtPr>
        <w:sdtContent>
          <w:r w:rsidR="00530EF3" w:rsidRPr="72E609EB">
            <w:rPr>
              <w:color w:val="4472C4" w:themeColor="accent1"/>
              <w:u w:val="single"/>
            </w:rPr>
            <w:t>URL</w:t>
          </w:r>
          <w:r w:rsidR="00530EF3">
            <w:t>.</w:t>
          </w:r>
        </w:sdtContent>
      </w:sdt>
    </w:p>
    <w:p w14:paraId="4274E87A" w14:textId="77777777" w:rsidR="576062CF" w:rsidRDefault="00000000" w:rsidP="00B5233A">
      <w:pPr>
        <w:pStyle w:val="References"/>
      </w:pPr>
      <w:sdt>
        <w:sdtPr>
          <w:id w:val="-1918858365"/>
          <w:placeholder>
            <w:docPart w:val="E30AC0FCCA144B2B8AD3B352AAD4A85D"/>
          </w:placeholder>
          <w:temporary/>
          <w:showingPlcHdr/>
          <w15:appearance w15:val="hidden"/>
        </w:sdtPr>
        <w:sdtContent>
          <w:r w:rsidR="00FA4C9E">
            <w:t>Last Name, H. I. (Year, Month Day). Article Title/Headline.</w:t>
          </w:r>
        </w:sdtContent>
      </w:sdt>
      <w:r w:rsidR="72E609EB">
        <w:t xml:space="preserve"> </w:t>
      </w:r>
      <w:sdt>
        <w:sdtPr>
          <w:rPr>
            <w:rStyle w:val="Emphasis"/>
          </w:rPr>
          <w:id w:val="2122564548"/>
          <w:placeholder>
            <w:docPart w:val="693874116C884998A68AADFED858888E"/>
          </w:placeholder>
          <w:showingPlcHdr/>
          <w15:appearance w15:val="hidden"/>
        </w:sdtPr>
        <w:sdtContent>
          <w:r w:rsidR="00530EF3" w:rsidRPr="00530EF3">
            <w:rPr>
              <w:rStyle w:val="Emphasis"/>
            </w:rPr>
            <w:t>Periodical.</w:t>
          </w:r>
        </w:sdtContent>
      </w:sdt>
      <w:sdt>
        <w:sdtPr>
          <w:id w:val="-1414775775"/>
          <w:placeholder>
            <w:docPart w:val="693874116C884998A68AADFED858888E"/>
          </w:placeholder>
          <w:showingPlcHdr/>
          <w15:appearance w15:val="hidden"/>
        </w:sdtPr>
        <w:sdtContent>
          <w:r w:rsidR="00530EF3" w:rsidRPr="00530EF3">
            <w:rPr>
              <w:rStyle w:val="Emphasis"/>
            </w:rPr>
            <w:t>Periodical.</w:t>
          </w:r>
        </w:sdtContent>
      </w:sdt>
    </w:p>
    <w:p w14:paraId="1A076D9C" w14:textId="77777777" w:rsidR="576062CF" w:rsidRDefault="00000000" w:rsidP="00B5233A">
      <w:pPr>
        <w:pStyle w:val="References"/>
      </w:pPr>
      <w:sdt>
        <w:sdtPr>
          <w:id w:val="480818044"/>
          <w:placeholder>
            <w:docPart w:val="20D10ADF99D049DB9BD6D003A38CF8E8"/>
          </w:placeholder>
          <w:temporary/>
          <w:showingPlcHdr/>
          <w15:appearance w15:val="hidden"/>
        </w:sdtPr>
        <w:sdtContent>
          <w:r w:rsidR="00FA4C9E">
            <w:t>Organization Name. (Year, Month Day).</w:t>
          </w:r>
        </w:sdtContent>
      </w:sdt>
      <w:r w:rsidR="00530EF3" w:rsidRPr="00530EF3">
        <w:rPr>
          <w:i/>
          <w:iCs/>
        </w:rPr>
        <w:t xml:space="preserve"> </w:t>
      </w:r>
      <w:sdt>
        <w:sdtPr>
          <w:rPr>
            <w:rStyle w:val="Emphasis"/>
          </w:rPr>
          <w:id w:val="-1496875745"/>
          <w:placeholder>
            <w:docPart w:val="6A036665816B45E492FED4601652E6FA"/>
          </w:placeholder>
          <w:showingPlcHdr/>
          <w15:appearance w15:val="hidden"/>
        </w:sdtPr>
        <w:sdtContent>
          <w:r w:rsidR="00530EF3" w:rsidRPr="00530EF3">
            <w:rPr>
              <w:rStyle w:val="Emphasis"/>
            </w:rPr>
            <w:t>Webpage Title.</w:t>
          </w:r>
        </w:sdtContent>
      </w:sdt>
      <w:r w:rsidR="72E609EB" w:rsidRPr="00530EF3">
        <w:rPr>
          <w:rStyle w:val="Emphasis"/>
        </w:rPr>
        <w:t xml:space="preserve"> </w:t>
      </w:r>
      <w:sdt>
        <w:sdtPr>
          <w:id w:val="1546947271"/>
          <w:placeholder>
            <w:docPart w:val="606E3C8F2F2B48E0B7F5845853CE3E1A"/>
          </w:placeholder>
          <w:showingPlcHdr/>
          <w15:appearance w15:val="hidden"/>
        </w:sdtPr>
        <w:sdtContent>
          <w:r w:rsidR="00530EF3" w:rsidRPr="72E609EB">
            <w:rPr>
              <w:color w:val="4472C4" w:themeColor="accent1"/>
              <w:u w:val="single"/>
            </w:rPr>
            <w:t>URL</w:t>
          </w:r>
          <w:r w:rsidR="00530EF3">
            <w:t>.</w:t>
          </w:r>
        </w:sdtContent>
      </w:sdt>
    </w:p>
    <w:p w14:paraId="2A04B29E" w14:textId="77777777" w:rsidR="576062CF" w:rsidRDefault="576062CF">
      <w:r>
        <w:br w:type="page"/>
      </w:r>
    </w:p>
    <w:p w14:paraId="1145330A" w14:textId="77777777" w:rsidR="576062CF" w:rsidRDefault="00000000" w:rsidP="00FA4C9E">
      <w:pPr>
        <w:pStyle w:val="SectionTitle"/>
      </w:pPr>
      <w:sdt>
        <w:sdtPr>
          <w:id w:val="-1427563663"/>
          <w:placeholder>
            <w:docPart w:val="7EB87B99EB4E41FAB00EAA65719DD192"/>
          </w:placeholder>
          <w:temporary/>
          <w:showingPlcHdr/>
          <w15:appearance w15:val="hidden"/>
        </w:sdtPr>
        <w:sdtContent>
          <w:r w:rsidR="00727711">
            <w:t>Footnotes</w:t>
          </w:r>
        </w:sdtContent>
      </w:sdt>
      <w:r w:rsidR="576062CF" w:rsidRPr="576062CF">
        <w:t xml:space="preserve"> </w:t>
      </w:r>
    </w:p>
    <w:p w14:paraId="26C3BFBB" w14:textId="77777777" w:rsidR="576062CF" w:rsidRDefault="00000000" w:rsidP="576062CF">
      <w:sdt>
        <w:sdtPr>
          <w:rPr>
            <w:vertAlign w:val="superscript"/>
          </w:rPr>
          <w:id w:val="1273135872"/>
          <w:placeholder>
            <w:docPart w:val="64973C69B04E4B1D9F37E017EB38D3D1"/>
          </w:placeholder>
          <w:temporary/>
          <w:showingPlcHdr/>
          <w15:appearance w15:val="hidden"/>
        </w:sdtPr>
        <w:sdtContent>
          <w:r w:rsidR="00FA4C9E" w:rsidRPr="72E609EB">
            <w:rPr>
              <w:vertAlign w:val="superscript"/>
            </w:rPr>
            <w:t>1</w:t>
          </w:r>
          <w:r w:rsidR="00FA4C9E">
            <w:t xml:space="preserve">For APA reports, add footnotes manually on their own page following references. </w:t>
          </w:r>
          <w:r w:rsidR="00FA4C9E" w:rsidRPr="72E609EB">
            <w:rPr>
              <w:u w:val="single"/>
            </w:rPr>
            <w:t>Do not use the</w:t>
          </w:r>
          <w:r w:rsidR="00FA4C9E" w:rsidRPr="72E609EB">
            <w:rPr>
              <w:b/>
              <w:bCs/>
              <w:u w:val="single"/>
            </w:rPr>
            <w:t xml:space="preserve"> Insert</w:t>
          </w:r>
          <w:r w:rsidR="00FA4C9E" w:rsidRPr="72E609EB">
            <w:rPr>
              <w:u w:val="single"/>
            </w:rPr>
            <w:t xml:space="preserve"> </w:t>
          </w:r>
          <w:r w:rsidR="00FA4C9E" w:rsidRPr="72E609EB">
            <w:rPr>
              <w:b/>
              <w:bCs/>
              <w:u w:val="single"/>
            </w:rPr>
            <w:t>Footnotes</w:t>
          </w:r>
          <w:r w:rsidR="00FA4C9E" w:rsidRPr="72E609EB">
            <w:rPr>
              <w:u w:val="single"/>
            </w:rPr>
            <w:t xml:space="preserve"> method on the </w:t>
          </w:r>
          <w:r w:rsidR="00FA4C9E" w:rsidRPr="72E609EB">
            <w:rPr>
              <w:b/>
              <w:bCs/>
              <w:u w:val="single"/>
            </w:rPr>
            <w:t>References</w:t>
          </w:r>
          <w:r w:rsidR="00FA4C9E" w:rsidRPr="72E609EB">
            <w:rPr>
              <w:u w:val="single"/>
            </w:rPr>
            <w:t xml:space="preserve"> tab as they will not be formatted correctly. </w:t>
          </w:r>
          <w:r w:rsidR="00FA4C9E">
            <w:t xml:space="preserve">For APA formatting requirements, it’s easier to type your own footnote references and notes. To format a footnote reference, select the number and then, on the </w:t>
          </w:r>
          <w:r w:rsidR="00FA4C9E" w:rsidRPr="72E609EB">
            <w:rPr>
              <w:b/>
              <w:bCs/>
            </w:rPr>
            <w:t>Home</w:t>
          </w:r>
          <w:r w:rsidR="00FA4C9E">
            <w:t xml:space="preserve"> tab, in the </w:t>
          </w:r>
          <w:r w:rsidR="00FA4C9E" w:rsidRPr="72E609EB">
            <w:rPr>
              <w:b/>
              <w:bCs/>
            </w:rPr>
            <w:t>Styles</w:t>
          </w:r>
          <w:r w:rsidR="00FA4C9E">
            <w:t xml:space="preserve"> gallery, click </w:t>
          </w:r>
          <w:r w:rsidR="00FA4C9E" w:rsidRPr="72E609EB">
            <w:rPr>
              <w:b/>
              <w:bCs/>
            </w:rPr>
            <w:t>Footnote Reference</w:t>
          </w:r>
          <w:r w:rsidR="00FA4C9E">
            <w:t xml:space="preserve">. The body of a footnote, such as this example, uses the </w:t>
          </w:r>
          <w:r w:rsidR="00FA4C9E" w:rsidRPr="72E609EB">
            <w:rPr>
              <w:b/>
              <w:bCs/>
            </w:rPr>
            <w:t>Normal</w:t>
          </w:r>
          <w:r w:rsidR="00FA4C9E">
            <w:t xml:space="preserve"> text style. If you delete this sample footnote, don’t forget to delete its in-text reference at the end of the sample Heading 2 paragraph on the first page of body content in this template.</w:t>
          </w:r>
        </w:sdtContent>
      </w:sdt>
      <w:r w:rsidR="72E609EB">
        <w:t xml:space="preserve"> </w:t>
      </w:r>
    </w:p>
    <w:p w14:paraId="3E9F2C25" w14:textId="77777777" w:rsidR="576062CF" w:rsidRDefault="576062CF">
      <w:r>
        <w:br w:type="page"/>
      </w:r>
    </w:p>
    <w:p w14:paraId="7B6D5EA8" w14:textId="77777777" w:rsidR="576062CF" w:rsidRDefault="00000000" w:rsidP="00FA4C9E">
      <w:pPr>
        <w:pStyle w:val="SectionTitle"/>
      </w:pPr>
      <w:sdt>
        <w:sdtPr>
          <w:id w:val="994682895"/>
          <w:placeholder>
            <w:docPart w:val="723CD7635E7F40B39A5D12DAE81BAC54"/>
          </w:placeholder>
          <w:temporary/>
          <w:showingPlcHdr/>
          <w15:appearance w15:val="hidden"/>
        </w:sdtPr>
        <w:sdtContent>
          <w:r w:rsidR="00FA4C9E" w:rsidRPr="576062CF">
            <w:t>Tables</w:t>
          </w:r>
        </w:sdtContent>
      </w:sdt>
      <w:r w:rsidR="576062CF" w:rsidRPr="576062CF">
        <w:t xml:space="preserve"> </w:t>
      </w:r>
    </w:p>
    <w:p w14:paraId="2DD53D5B" w14:textId="77777777" w:rsidR="576062CF" w:rsidRDefault="00000000" w:rsidP="00530EF3">
      <w:pPr>
        <w:pStyle w:val="CaptionCallout"/>
      </w:pPr>
      <w:sdt>
        <w:sdtPr>
          <w:id w:val="-1132940838"/>
          <w:placeholder>
            <w:docPart w:val="6483E22C6D884EDFB9DC8AA5052E24CB"/>
          </w:placeholder>
          <w:temporary/>
          <w:showingPlcHdr/>
          <w15:appearance w15:val="hidden"/>
        </w:sdtPr>
        <w:sdtContent>
          <w:r w:rsidR="00FA4C9E">
            <w:t>Table 1</w:t>
          </w:r>
        </w:sdtContent>
      </w:sdt>
      <w:r w:rsidR="576062CF">
        <w:t xml:space="preserve"> </w:t>
      </w:r>
    </w:p>
    <w:p w14:paraId="689F9C4E" w14:textId="77777777" w:rsidR="576062CF" w:rsidRPr="00530EF3" w:rsidRDefault="00000000" w:rsidP="00530EF3">
      <w:pPr>
        <w:pStyle w:val="Caption"/>
      </w:pPr>
      <w:sdt>
        <w:sdtPr>
          <w:id w:val="1556357552"/>
          <w:placeholder>
            <w:docPart w:val="F698D11A0F1F49E9A190F422286C9B27"/>
          </w:placeholder>
          <w:temporary/>
          <w:showingPlcHdr/>
          <w15:appearance w15:val="hidden"/>
        </w:sdtPr>
        <w:sdtContent>
          <w:r w:rsidR="00FA4C9E" w:rsidRPr="00530EF3">
            <w:t>Table Title</w:t>
          </w:r>
        </w:sdtContent>
      </w:sdt>
      <w:r w:rsidR="00FA4C9E" w:rsidRPr="00530EF3">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14:paraId="0855E7CF" w14:textId="77777777" w:rsidTr="00DF3215">
        <w:tc>
          <w:tcPr>
            <w:tcW w:w="1845" w:type="dxa"/>
            <w:tcBorders>
              <w:top w:val="single" w:sz="12" w:space="0" w:color="auto"/>
              <w:bottom w:val="single" w:sz="12" w:space="0" w:color="auto"/>
            </w:tcBorders>
          </w:tcPr>
          <w:p w14:paraId="4E3C4AC8" w14:textId="77777777" w:rsidR="576062CF" w:rsidRDefault="00000000" w:rsidP="007D4A2B">
            <w:pPr>
              <w:pStyle w:val="NoIndent"/>
            </w:pPr>
            <w:sdt>
              <w:sdtPr>
                <w:id w:val="-140042392"/>
                <w:placeholder>
                  <w:docPart w:val="3A4329A1AC0D425E8E1658598F90A29E"/>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7A0DAA74" w14:textId="77777777" w:rsidR="576062CF" w:rsidRDefault="00000000" w:rsidP="007D4A2B">
            <w:pPr>
              <w:pStyle w:val="NoIndent"/>
            </w:pPr>
            <w:sdt>
              <w:sdtPr>
                <w:id w:val="1498536787"/>
                <w:placeholder>
                  <w:docPart w:val="24CD327587B645509ABF909F67893EC5"/>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79510F23" w14:textId="77777777" w:rsidR="576062CF" w:rsidRDefault="00000000" w:rsidP="007D4A2B">
            <w:pPr>
              <w:pStyle w:val="NoIndent"/>
            </w:pPr>
            <w:sdt>
              <w:sdtPr>
                <w:id w:val="-1615745668"/>
                <w:placeholder>
                  <w:docPart w:val="342D8265C8764D61A09F8DEB7B025348"/>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35BE9A3E" w14:textId="77777777" w:rsidR="576062CF" w:rsidRDefault="00000000" w:rsidP="007D4A2B">
            <w:pPr>
              <w:pStyle w:val="NoIndent"/>
            </w:pPr>
            <w:sdt>
              <w:sdtPr>
                <w:id w:val="-1938125083"/>
                <w:placeholder>
                  <w:docPart w:val="6830B8B1DC0C4E2583446115848EEA40"/>
                </w:placeholder>
                <w:temporary/>
                <w:showingPlcHdr/>
                <w15:appearance w15:val="hidden"/>
              </w:sdtPr>
              <w:sdtContent>
                <w:r w:rsidR="00823731" w:rsidRPr="576062CF">
                  <w:t>Column Head</w:t>
                </w:r>
              </w:sdtContent>
            </w:sdt>
          </w:p>
        </w:tc>
        <w:tc>
          <w:tcPr>
            <w:tcW w:w="1845" w:type="dxa"/>
            <w:tcBorders>
              <w:top w:val="single" w:sz="12" w:space="0" w:color="auto"/>
              <w:bottom w:val="single" w:sz="12" w:space="0" w:color="auto"/>
            </w:tcBorders>
          </w:tcPr>
          <w:p w14:paraId="6C2FFEFC" w14:textId="77777777" w:rsidR="576062CF" w:rsidRDefault="00000000" w:rsidP="007D4A2B">
            <w:pPr>
              <w:pStyle w:val="NoIndent"/>
            </w:pPr>
            <w:sdt>
              <w:sdtPr>
                <w:id w:val="1058903036"/>
                <w:placeholder>
                  <w:docPart w:val="9DACB1F81B844AB99BD9170C9D7780D9"/>
                </w:placeholder>
                <w:temporary/>
                <w:showingPlcHdr/>
                <w15:appearance w15:val="hidden"/>
              </w:sdtPr>
              <w:sdtContent>
                <w:r w:rsidR="00823731" w:rsidRPr="576062CF">
                  <w:t>Column Head</w:t>
                </w:r>
              </w:sdtContent>
            </w:sdt>
          </w:p>
        </w:tc>
      </w:tr>
      <w:tr w:rsidR="576062CF" w14:paraId="39FA7BEA" w14:textId="77777777" w:rsidTr="00DF3215">
        <w:tc>
          <w:tcPr>
            <w:tcW w:w="1845" w:type="dxa"/>
            <w:tcBorders>
              <w:top w:val="single" w:sz="12" w:space="0" w:color="auto"/>
            </w:tcBorders>
          </w:tcPr>
          <w:p w14:paraId="62AAB728" w14:textId="77777777" w:rsidR="576062CF" w:rsidRDefault="00000000" w:rsidP="007D4A2B">
            <w:pPr>
              <w:pStyle w:val="NoIndent"/>
            </w:pPr>
            <w:sdt>
              <w:sdtPr>
                <w:id w:val="-550385774"/>
                <w:placeholder>
                  <w:docPart w:val="E428CFDE554C4C54A51A81688820BDDE"/>
                </w:placeholder>
                <w:temporary/>
                <w:showingPlcHdr/>
                <w15:appearance w15:val="hidden"/>
              </w:sdtPr>
              <w:sdtContent>
                <w:r w:rsidR="00823731" w:rsidRPr="576062CF">
                  <w:t>Row Head</w:t>
                </w:r>
              </w:sdtContent>
            </w:sdt>
          </w:p>
        </w:tc>
        <w:tc>
          <w:tcPr>
            <w:tcW w:w="1845" w:type="dxa"/>
            <w:tcBorders>
              <w:top w:val="single" w:sz="12" w:space="0" w:color="auto"/>
            </w:tcBorders>
          </w:tcPr>
          <w:p w14:paraId="4A4153E5" w14:textId="77777777" w:rsidR="576062CF" w:rsidRDefault="00000000" w:rsidP="007D4A2B">
            <w:pPr>
              <w:pStyle w:val="NoIndent"/>
            </w:pPr>
            <w:sdt>
              <w:sdtPr>
                <w:id w:val="913054159"/>
                <w:placeholder>
                  <w:docPart w:val="575A62EF76174A149DF9F215A0837B90"/>
                </w:placeholder>
                <w:temporary/>
                <w:showingPlcHdr/>
                <w15:appearance w15:val="hidden"/>
              </w:sdtPr>
              <w:sdtContent>
                <w:r w:rsidR="00823731">
                  <w:t>123</w:t>
                </w:r>
              </w:sdtContent>
            </w:sdt>
          </w:p>
        </w:tc>
        <w:tc>
          <w:tcPr>
            <w:tcW w:w="1845" w:type="dxa"/>
            <w:tcBorders>
              <w:top w:val="single" w:sz="12" w:space="0" w:color="auto"/>
            </w:tcBorders>
          </w:tcPr>
          <w:p w14:paraId="473C5447" w14:textId="77777777" w:rsidR="576062CF" w:rsidRDefault="00000000" w:rsidP="007D4A2B">
            <w:pPr>
              <w:pStyle w:val="NoIndent"/>
            </w:pPr>
            <w:sdt>
              <w:sdtPr>
                <w:id w:val="1058124394"/>
                <w:placeholder>
                  <w:docPart w:val="E828BA7EC72D4550B268936007EBD097"/>
                </w:placeholder>
                <w:temporary/>
                <w:showingPlcHdr/>
                <w15:appearance w15:val="hidden"/>
              </w:sdtPr>
              <w:sdtContent>
                <w:r w:rsidR="00823731">
                  <w:t>123</w:t>
                </w:r>
              </w:sdtContent>
            </w:sdt>
          </w:p>
        </w:tc>
        <w:tc>
          <w:tcPr>
            <w:tcW w:w="1845" w:type="dxa"/>
            <w:tcBorders>
              <w:top w:val="single" w:sz="12" w:space="0" w:color="auto"/>
            </w:tcBorders>
          </w:tcPr>
          <w:p w14:paraId="707A0AB2" w14:textId="77777777" w:rsidR="576062CF" w:rsidRDefault="00000000" w:rsidP="007D4A2B">
            <w:pPr>
              <w:pStyle w:val="NoIndent"/>
            </w:pPr>
            <w:sdt>
              <w:sdtPr>
                <w:id w:val="703761216"/>
                <w:placeholder>
                  <w:docPart w:val="3F831555FA3349D8BC53B6F4780FBB2A"/>
                </w:placeholder>
                <w:temporary/>
                <w:showingPlcHdr/>
                <w15:appearance w15:val="hidden"/>
              </w:sdtPr>
              <w:sdtContent>
                <w:r w:rsidR="00823731">
                  <w:t>123</w:t>
                </w:r>
              </w:sdtContent>
            </w:sdt>
          </w:p>
        </w:tc>
        <w:tc>
          <w:tcPr>
            <w:tcW w:w="1845" w:type="dxa"/>
            <w:tcBorders>
              <w:top w:val="single" w:sz="12" w:space="0" w:color="auto"/>
            </w:tcBorders>
          </w:tcPr>
          <w:p w14:paraId="14F945E1" w14:textId="77777777" w:rsidR="576062CF" w:rsidRDefault="00000000" w:rsidP="007D4A2B">
            <w:pPr>
              <w:pStyle w:val="NoIndent"/>
            </w:pPr>
            <w:sdt>
              <w:sdtPr>
                <w:id w:val="1310136087"/>
                <w:placeholder>
                  <w:docPart w:val="11B693B3ECBA44A98D5C4D51900D5301"/>
                </w:placeholder>
                <w:temporary/>
                <w:showingPlcHdr/>
                <w15:appearance w15:val="hidden"/>
              </w:sdtPr>
              <w:sdtContent>
                <w:r w:rsidR="00823731">
                  <w:t>123</w:t>
                </w:r>
              </w:sdtContent>
            </w:sdt>
          </w:p>
        </w:tc>
      </w:tr>
      <w:tr w:rsidR="576062CF" w14:paraId="4A75D926" w14:textId="77777777" w:rsidTr="00DF3215">
        <w:tc>
          <w:tcPr>
            <w:tcW w:w="1845" w:type="dxa"/>
          </w:tcPr>
          <w:p w14:paraId="59709C2B" w14:textId="77777777" w:rsidR="576062CF" w:rsidRDefault="00000000" w:rsidP="007D4A2B">
            <w:pPr>
              <w:pStyle w:val="NoIndent"/>
            </w:pPr>
            <w:sdt>
              <w:sdtPr>
                <w:id w:val="225491631"/>
                <w:placeholder>
                  <w:docPart w:val="0704368940B84CB9A8E91C59998E177E"/>
                </w:placeholder>
                <w:temporary/>
                <w:showingPlcHdr/>
                <w15:appearance w15:val="hidden"/>
              </w:sdtPr>
              <w:sdtContent>
                <w:r w:rsidR="00823731" w:rsidRPr="576062CF">
                  <w:t>Row Head</w:t>
                </w:r>
              </w:sdtContent>
            </w:sdt>
          </w:p>
        </w:tc>
        <w:tc>
          <w:tcPr>
            <w:tcW w:w="1845" w:type="dxa"/>
          </w:tcPr>
          <w:p w14:paraId="5024077E" w14:textId="77777777" w:rsidR="576062CF" w:rsidRDefault="00000000" w:rsidP="007D4A2B">
            <w:pPr>
              <w:pStyle w:val="NoIndent"/>
            </w:pPr>
            <w:sdt>
              <w:sdtPr>
                <w:id w:val="639302666"/>
                <w:placeholder>
                  <w:docPart w:val="6850D3F27B644A6DAD85F539F3FB747C"/>
                </w:placeholder>
                <w:temporary/>
                <w:showingPlcHdr/>
                <w15:appearance w15:val="hidden"/>
              </w:sdtPr>
              <w:sdtContent>
                <w:r w:rsidR="00823731">
                  <w:t>456</w:t>
                </w:r>
              </w:sdtContent>
            </w:sdt>
          </w:p>
        </w:tc>
        <w:tc>
          <w:tcPr>
            <w:tcW w:w="1845" w:type="dxa"/>
          </w:tcPr>
          <w:p w14:paraId="11405FDE" w14:textId="77777777" w:rsidR="576062CF" w:rsidRDefault="00000000" w:rsidP="007D4A2B">
            <w:pPr>
              <w:pStyle w:val="NoIndent"/>
            </w:pPr>
            <w:sdt>
              <w:sdtPr>
                <w:id w:val="894621371"/>
                <w:placeholder>
                  <w:docPart w:val="37C21A95218E4490B89007ACEC0D4DD0"/>
                </w:placeholder>
                <w:temporary/>
                <w:showingPlcHdr/>
                <w15:appearance w15:val="hidden"/>
              </w:sdtPr>
              <w:sdtContent>
                <w:r w:rsidR="00823731">
                  <w:t>456</w:t>
                </w:r>
              </w:sdtContent>
            </w:sdt>
          </w:p>
        </w:tc>
        <w:tc>
          <w:tcPr>
            <w:tcW w:w="1845" w:type="dxa"/>
          </w:tcPr>
          <w:p w14:paraId="6DAA7B1F" w14:textId="77777777" w:rsidR="576062CF" w:rsidRDefault="00000000" w:rsidP="007D4A2B">
            <w:pPr>
              <w:pStyle w:val="NoIndent"/>
            </w:pPr>
            <w:sdt>
              <w:sdtPr>
                <w:id w:val="126904150"/>
                <w:placeholder>
                  <w:docPart w:val="010B041FE4EB47A28E5C2349A1F2A9F0"/>
                </w:placeholder>
                <w:temporary/>
                <w:showingPlcHdr/>
                <w15:appearance w15:val="hidden"/>
              </w:sdtPr>
              <w:sdtContent>
                <w:r w:rsidR="00823731">
                  <w:t>456</w:t>
                </w:r>
              </w:sdtContent>
            </w:sdt>
          </w:p>
        </w:tc>
        <w:tc>
          <w:tcPr>
            <w:tcW w:w="1845" w:type="dxa"/>
          </w:tcPr>
          <w:p w14:paraId="40424C4C" w14:textId="77777777" w:rsidR="576062CF" w:rsidRDefault="00000000" w:rsidP="007D4A2B">
            <w:pPr>
              <w:pStyle w:val="NoIndent"/>
            </w:pPr>
            <w:sdt>
              <w:sdtPr>
                <w:id w:val="1650781442"/>
                <w:placeholder>
                  <w:docPart w:val="FD951D4EE69D44FDBC30EBDDE6CFF7E2"/>
                </w:placeholder>
                <w:temporary/>
                <w:showingPlcHdr/>
                <w15:appearance w15:val="hidden"/>
              </w:sdtPr>
              <w:sdtContent>
                <w:r w:rsidR="00823731">
                  <w:t>456</w:t>
                </w:r>
              </w:sdtContent>
            </w:sdt>
          </w:p>
        </w:tc>
      </w:tr>
      <w:tr w:rsidR="576062CF" w14:paraId="627193BA" w14:textId="77777777" w:rsidTr="00DF3215">
        <w:tc>
          <w:tcPr>
            <w:tcW w:w="1845" w:type="dxa"/>
          </w:tcPr>
          <w:p w14:paraId="261862F8" w14:textId="77777777" w:rsidR="576062CF" w:rsidRDefault="00000000" w:rsidP="007D4A2B">
            <w:pPr>
              <w:pStyle w:val="NoIndent"/>
            </w:pPr>
            <w:sdt>
              <w:sdtPr>
                <w:id w:val="-1320881899"/>
                <w:placeholder>
                  <w:docPart w:val="6A896CBA25CF45339E80AC8B70026FA2"/>
                </w:placeholder>
                <w:temporary/>
                <w:showingPlcHdr/>
                <w15:appearance w15:val="hidden"/>
              </w:sdtPr>
              <w:sdtContent>
                <w:r w:rsidR="00823731" w:rsidRPr="576062CF">
                  <w:t>Row Head</w:t>
                </w:r>
              </w:sdtContent>
            </w:sdt>
          </w:p>
        </w:tc>
        <w:tc>
          <w:tcPr>
            <w:tcW w:w="1845" w:type="dxa"/>
          </w:tcPr>
          <w:p w14:paraId="1099879B" w14:textId="77777777" w:rsidR="576062CF" w:rsidRDefault="00000000" w:rsidP="007D4A2B">
            <w:pPr>
              <w:pStyle w:val="NoIndent"/>
            </w:pPr>
            <w:sdt>
              <w:sdtPr>
                <w:id w:val="-1176963747"/>
                <w:placeholder>
                  <w:docPart w:val="D8843DD24375465793EEE83E692E0A6B"/>
                </w:placeholder>
                <w:temporary/>
                <w:showingPlcHdr/>
                <w15:appearance w15:val="hidden"/>
              </w:sdtPr>
              <w:sdtContent>
                <w:r w:rsidR="00823731">
                  <w:t>789</w:t>
                </w:r>
              </w:sdtContent>
            </w:sdt>
          </w:p>
        </w:tc>
        <w:tc>
          <w:tcPr>
            <w:tcW w:w="1845" w:type="dxa"/>
          </w:tcPr>
          <w:p w14:paraId="6CF41208" w14:textId="77777777" w:rsidR="576062CF" w:rsidRDefault="00000000" w:rsidP="007D4A2B">
            <w:pPr>
              <w:pStyle w:val="NoIndent"/>
            </w:pPr>
            <w:sdt>
              <w:sdtPr>
                <w:id w:val="1320927477"/>
                <w:placeholder>
                  <w:docPart w:val="E559B9817B09446DB0179756D119259B"/>
                </w:placeholder>
                <w:temporary/>
                <w:showingPlcHdr/>
                <w15:appearance w15:val="hidden"/>
              </w:sdtPr>
              <w:sdtContent>
                <w:r w:rsidR="00823731">
                  <w:t>789</w:t>
                </w:r>
              </w:sdtContent>
            </w:sdt>
          </w:p>
        </w:tc>
        <w:tc>
          <w:tcPr>
            <w:tcW w:w="1845" w:type="dxa"/>
          </w:tcPr>
          <w:p w14:paraId="6A64BD1B" w14:textId="77777777" w:rsidR="576062CF" w:rsidRDefault="00000000" w:rsidP="007D4A2B">
            <w:pPr>
              <w:pStyle w:val="NoIndent"/>
            </w:pPr>
            <w:sdt>
              <w:sdtPr>
                <w:id w:val="1859227372"/>
                <w:placeholder>
                  <w:docPart w:val="80298011291D47A7ADF5FB3023CD953D"/>
                </w:placeholder>
                <w:temporary/>
                <w:showingPlcHdr/>
                <w15:appearance w15:val="hidden"/>
              </w:sdtPr>
              <w:sdtContent>
                <w:r w:rsidR="00823731">
                  <w:t>789</w:t>
                </w:r>
              </w:sdtContent>
            </w:sdt>
          </w:p>
        </w:tc>
        <w:tc>
          <w:tcPr>
            <w:tcW w:w="1845" w:type="dxa"/>
          </w:tcPr>
          <w:p w14:paraId="35B7ACEB" w14:textId="77777777" w:rsidR="576062CF" w:rsidRDefault="00000000" w:rsidP="007D4A2B">
            <w:pPr>
              <w:pStyle w:val="NoIndent"/>
            </w:pPr>
            <w:sdt>
              <w:sdtPr>
                <w:id w:val="-1366515644"/>
                <w:placeholder>
                  <w:docPart w:val="2C73ACD80C1743E3875C22E9A86E86D1"/>
                </w:placeholder>
                <w:temporary/>
                <w:showingPlcHdr/>
                <w15:appearance w15:val="hidden"/>
              </w:sdtPr>
              <w:sdtContent>
                <w:r w:rsidR="00823731">
                  <w:t>789</w:t>
                </w:r>
              </w:sdtContent>
            </w:sdt>
          </w:p>
        </w:tc>
      </w:tr>
      <w:tr w:rsidR="576062CF" w14:paraId="44C116F6" w14:textId="77777777" w:rsidTr="00DF3215">
        <w:tc>
          <w:tcPr>
            <w:tcW w:w="1845" w:type="dxa"/>
          </w:tcPr>
          <w:p w14:paraId="3A3D370A" w14:textId="77777777" w:rsidR="576062CF" w:rsidRDefault="00000000" w:rsidP="007D4A2B">
            <w:pPr>
              <w:pStyle w:val="NoIndent"/>
            </w:pPr>
            <w:sdt>
              <w:sdtPr>
                <w:id w:val="1115644317"/>
                <w:placeholder>
                  <w:docPart w:val="854165C3FA3940A1862C4BD7D409415E"/>
                </w:placeholder>
                <w:temporary/>
                <w:showingPlcHdr/>
                <w15:appearance w15:val="hidden"/>
              </w:sdtPr>
              <w:sdtContent>
                <w:r w:rsidR="00823731" w:rsidRPr="576062CF">
                  <w:t>Row Head</w:t>
                </w:r>
              </w:sdtContent>
            </w:sdt>
          </w:p>
        </w:tc>
        <w:tc>
          <w:tcPr>
            <w:tcW w:w="1845" w:type="dxa"/>
          </w:tcPr>
          <w:p w14:paraId="597546C2" w14:textId="77777777" w:rsidR="576062CF" w:rsidRDefault="00000000" w:rsidP="007D4A2B">
            <w:pPr>
              <w:pStyle w:val="NoIndent"/>
            </w:pPr>
            <w:sdt>
              <w:sdtPr>
                <w:id w:val="1649245883"/>
                <w:placeholder>
                  <w:docPart w:val="2B860097AC70404381DAD3F9C4753926"/>
                </w:placeholder>
                <w:temporary/>
                <w:showingPlcHdr/>
                <w15:appearance w15:val="hidden"/>
              </w:sdtPr>
              <w:sdtContent>
                <w:r w:rsidR="00823731">
                  <w:t>123</w:t>
                </w:r>
              </w:sdtContent>
            </w:sdt>
          </w:p>
        </w:tc>
        <w:tc>
          <w:tcPr>
            <w:tcW w:w="1845" w:type="dxa"/>
          </w:tcPr>
          <w:p w14:paraId="03286F4D" w14:textId="77777777" w:rsidR="576062CF" w:rsidRDefault="00000000" w:rsidP="007D4A2B">
            <w:pPr>
              <w:pStyle w:val="NoIndent"/>
            </w:pPr>
            <w:sdt>
              <w:sdtPr>
                <w:id w:val="-1790052209"/>
                <w:placeholder>
                  <w:docPart w:val="45EE5C4B07154ED2B6CC44B323FDA7F9"/>
                </w:placeholder>
                <w:temporary/>
                <w:showingPlcHdr/>
                <w15:appearance w15:val="hidden"/>
              </w:sdtPr>
              <w:sdtContent>
                <w:r w:rsidR="00823731">
                  <w:t>123</w:t>
                </w:r>
              </w:sdtContent>
            </w:sdt>
          </w:p>
        </w:tc>
        <w:tc>
          <w:tcPr>
            <w:tcW w:w="1845" w:type="dxa"/>
          </w:tcPr>
          <w:p w14:paraId="414282E3" w14:textId="77777777" w:rsidR="576062CF" w:rsidRDefault="00000000" w:rsidP="007D4A2B">
            <w:pPr>
              <w:pStyle w:val="NoIndent"/>
            </w:pPr>
            <w:sdt>
              <w:sdtPr>
                <w:id w:val="-258451729"/>
                <w:placeholder>
                  <w:docPart w:val="F1CCE25B3BE24BCE9FB415DCCE2A1781"/>
                </w:placeholder>
                <w:temporary/>
                <w:showingPlcHdr/>
                <w15:appearance w15:val="hidden"/>
              </w:sdtPr>
              <w:sdtContent>
                <w:r w:rsidR="00823731">
                  <w:t>123</w:t>
                </w:r>
              </w:sdtContent>
            </w:sdt>
          </w:p>
        </w:tc>
        <w:tc>
          <w:tcPr>
            <w:tcW w:w="1845" w:type="dxa"/>
          </w:tcPr>
          <w:p w14:paraId="2FA414DC" w14:textId="77777777" w:rsidR="576062CF" w:rsidRDefault="00000000" w:rsidP="007D4A2B">
            <w:pPr>
              <w:pStyle w:val="NoIndent"/>
            </w:pPr>
            <w:sdt>
              <w:sdtPr>
                <w:id w:val="-1971130916"/>
                <w:placeholder>
                  <w:docPart w:val="3078D44770EB4673BBCF156E923AC2A4"/>
                </w:placeholder>
                <w:temporary/>
                <w:showingPlcHdr/>
                <w15:appearance w15:val="hidden"/>
              </w:sdtPr>
              <w:sdtContent>
                <w:r w:rsidR="00823731">
                  <w:t>123</w:t>
                </w:r>
              </w:sdtContent>
            </w:sdt>
          </w:p>
        </w:tc>
      </w:tr>
      <w:tr w:rsidR="576062CF" w14:paraId="27F79AC3" w14:textId="77777777" w:rsidTr="00DF3215">
        <w:tc>
          <w:tcPr>
            <w:tcW w:w="1845" w:type="dxa"/>
          </w:tcPr>
          <w:p w14:paraId="3E9AA971" w14:textId="77777777" w:rsidR="576062CF" w:rsidRDefault="00000000" w:rsidP="007D4A2B">
            <w:pPr>
              <w:pStyle w:val="NoIndent"/>
            </w:pPr>
            <w:sdt>
              <w:sdtPr>
                <w:id w:val="-154917051"/>
                <w:placeholder>
                  <w:docPart w:val="F9CD4FF3EB89461793A901C8F1624435"/>
                </w:placeholder>
                <w:temporary/>
                <w:showingPlcHdr/>
                <w15:appearance w15:val="hidden"/>
              </w:sdtPr>
              <w:sdtContent>
                <w:r w:rsidR="00823731" w:rsidRPr="576062CF">
                  <w:t>Row Head</w:t>
                </w:r>
              </w:sdtContent>
            </w:sdt>
          </w:p>
        </w:tc>
        <w:tc>
          <w:tcPr>
            <w:tcW w:w="1845" w:type="dxa"/>
          </w:tcPr>
          <w:p w14:paraId="4E63383B" w14:textId="77777777" w:rsidR="576062CF" w:rsidRDefault="00000000" w:rsidP="007D4A2B">
            <w:pPr>
              <w:pStyle w:val="NoIndent"/>
            </w:pPr>
            <w:sdt>
              <w:sdtPr>
                <w:id w:val="17814884"/>
                <w:placeholder>
                  <w:docPart w:val="8421A457CDDB4DDA8F18F14697606B0A"/>
                </w:placeholder>
                <w:temporary/>
                <w:showingPlcHdr/>
                <w15:appearance w15:val="hidden"/>
              </w:sdtPr>
              <w:sdtContent>
                <w:r w:rsidR="00823731">
                  <w:t>456</w:t>
                </w:r>
              </w:sdtContent>
            </w:sdt>
          </w:p>
        </w:tc>
        <w:tc>
          <w:tcPr>
            <w:tcW w:w="1845" w:type="dxa"/>
          </w:tcPr>
          <w:p w14:paraId="4F7103A7" w14:textId="77777777" w:rsidR="576062CF" w:rsidRDefault="00000000" w:rsidP="007D4A2B">
            <w:pPr>
              <w:pStyle w:val="NoIndent"/>
            </w:pPr>
            <w:sdt>
              <w:sdtPr>
                <w:id w:val="-1479841069"/>
                <w:placeholder>
                  <w:docPart w:val="A13683F9C5C74444B56F2E06048A3755"/>
                </w:placeholder>
                <w:temporary/>
                <w:showingPlcHdr/>
                <w15:appearance w15:val="hidden"/>
              </w:sdtPr>
              <w:sdtContent>
                <w:r w:rsidR="00823731">
                  <w:t>456</w:t>
                </w:r>
              </w:sdtContent>
            </w:sdt>
          </w:p>
        </w:tc>
        <w:tc>
          <w:tcPr>
            <w:tcW w:w="1845" w:type="dxa"/>
          </w:tcPr>
          <w:p w14:paraId="3DA5FDCD" w14:textId="77777777" w:rsidR="576062CF" w:rsidRDefault="00000000" w:rsidP="007D4A2B">
            <w:pPr>
              <w:pStyle w:val="NoIndent"/>
            </w:pPr>
            <w:sdt>
              <w:sdtPr>
                <w:id w:val="1543251790"/>
                <w:placeholder>
                  <w:docPart w:val="3A8AADD80EE04F8DA06C530B2AAAF976"/>
                </w:placeholder>
                <w:temporary/>
                <w:showingPlcHdr/>
                <w15:appearance w15:val="hidden"/>
              </w:sdtPr>
              <w:sdtContent>
                <w:r w:rsidR="00823731">
                  <w:t>456</w:t>
                </w:r>
              </w:sdtContent>
            </w:sdt>
          </w:p>
        </w:tc>
        <w:tc>
          <w:tcPr>
            <w:tcW w:w="1845" w:type="dxa"/>
          </w:tcPr>
          <w:p w14:paraId="24067D09" w14:textId="77777777" w:rsidR="576062CF" w:rsidRDefault="00000000" w:rsidP="007D4A2B">
            <w:pPr>
              <w:pStyle w:val="NoIndent"/>
            </w:pPr>
            <w:sdt>
              <w:sdtPr>
                <w:id w:val="-1270148822"/>
                <w:placeholder>
                  <w:docPart w:val="581C9B50F17B4A24853CF43FB440DDC9"/>
                </w:placeholder>
                <w:temporary/>
                <w:showingPlcHdr/>
                <w15:appearance w15:val="hidden"/>
              </w:sdtPr>
              <w:sdtContent>
                <w:r w:rsidR="00823731">
                  <w:t>456</w:t>
                </w:r>
              </w:sdtContent>
            </w:sdt>
          </w:p>
        </w:tc>
      </w:tr>
      <w:tr w:rsidR="576062CF" w14:paraId="04EE8434" w14:textId="77777777" w:rsidTr="00DF3215">
        <w:tc>
          <w:tcPr>
            <w:tcW w:w="1845" w:type="dxa"/>
            <w:tcBorders>
              <w:bottom w:val="single" w:sz="12" w:space="0" w:color="auto"/>
            </w:tcBorders>
          </w:tcPr>
          <w:p w14:paraId="60F8F22B" w14:textId="77777777" w:rsidR="576062CF" w:rsidRDefault="00000000" w:rsidP="007D4A2B">
            <w:pPr>
              <w:pStyle w:val="NoIndent"/>
            </w:pPr>
            <w:sdt>
              <w:sdtPr>
                <w:id w:val="1339804760"/>
                <w:placeholder>
                  <w:docPart w:val="95F5F94D912C4BDFBFE66BA639316BA0"/>
                </w:placeholder>
                <w:temporary/>
                <w:showingPlcHdr/>
                <w15:appearance w15:val="hidden"/>
              </w:sdtPr>
              <w:sdtContent>
                <w:r w:rsidR="00823731" w:rsidRPr="576062CF">
                  <w:t>Row Head</w:t>
                </w:r>
              </w:sdtContent>
            </w:sdt>
          </w:p>
        </w:tc>
        <w:tc>
          <w:tcPr>
            <w:tcW w:w="1845" w:type="dxa"/>
            <w:tcBorders>
              <w:bottom w:val="single" w:sz="12" w:space="0" w:color="auto"/>
            </w:tcBorders>
          </w:tcPr>
          <w:p w14:paraId="496F58D3" w14:textId="77777777" w:rsidR="576062CF" w:rsidRDefault="00000000" w:rsidP="007D4A2B">
            <w:pPr>
              <w:pStyle w:val="NoIndent"/>
            </w:pPr>
            <w:sdt>
              <w:sdtPr>
                <w:id w:val="344986237"/>
                <w:placeholder>
                  <w:docPart w:val="74EA18775089441B840EC35858B1306F"/>
                </w:placeholder>
                <w:temporary/>
                <w:showingPlcHdr/>
                <w15:appearance w15:val="hidden"/>
              </w:sdtPr>
              <w:sdtContent>
                <w:r w:rsidR="00823731">
                  <w:t>789</w:t>
                </w:r>
              </w:sdtContent>
            </w:sdt>
          </w:p>
        </w:tc>
        <w:tc>
          <w:tcPr>
            <w:tcW w:w="1845" w:type="dxa"/>
            <w:tcBorders>
              <w:bottom w:val="single" w:sz="12" w:space="0" w:color="auto"/>
            </w:tcBorders>
          </w:tcPr>
          <w:p w14:paraId="4FAF847F" w14:textId="77777777" w:rsidR="576062CF" w:rsidRDefault="00000000" w:rsidP="007D4A2B">
            <w:pPr>
              <w:pStyle w:val="NoIndent"/>
            </w:pPr>
            <w:sdt>
              <w:sdtPr>
                <w:id w:val="-762455871"/>
                <w:placeholder>
                  <w:docPart w:val="732C75644D074C16832E4B61360F8AEC"/>
                </w:placeholder>
                <w:temporary/>
                <w:showingPlcHdr/>
                <w15:appearance w15:val="hidden"/>
              </w:sdtPr>
              <w:sdtContent>
                <w:r w:rsidR="00823731">
                  <w:t>789</w:t>
                </w:r>
              </w:sdtContent>
            </w:sdt>
          </w:p>
        </w:tc>
        <w:tc>
          <w:tcPr>
            <w:tcW w:w="1845" w:type="dxa"/>
            <w:tcBorders>
              <w:bottom w:val="single" w:sz="12" w:space="0" w:color="auto"/>
            </w:tcBorders>
          </w:tcPr>
          <w:p w14:paraId="1B7AE0EB" w14:textId="77777777" w:rsidR="576062CF" w:rsidRDefault="00000000" w:rsidP="007D4A2B">
            <w:pPr>
              <w:pStyle w:val="NoIndent"/>
            </w:pPr>
            <w:sdt>
              <w:sdtPr>
                <w:id w:val="1208213714"/>
                <w:placeholder>
                  <w:docPart w:val="E76E088DC1A94AEF8666219F2402A9BE"/>
                </w:placeholder>
                <w:temporary/>
                <w:showingPlcHdr/>
                <w15:appearance w15:val="hidden"/>
              </w:sdtPr>
              <w:sdtContent>
                <w:r w:rsidR="00823731">
                  <w:t>789</w:t>
                </w:r>
              </w:sdtContent>
            </w:sdt>
          </w:p>
        </w:tc>
        <w:tc>
          <w:tcPr>
            <w:tcW w:w="1845" w:type="dxa"/>
            <w:tcBorders>
              <w:bottom w:val="single" w:sz="12" w:space="0" w:color="auto"/>
            </w:tcBorders>
          </w:tcPr>
          <w:p w14:paraId="5413569C" w14:textId="77777777" w:rsidR="576062CF" w:rsidRDefault="00000000" w:rsidP="007D4A2B">
            <w:pPr>
              <w:pStyle w:val="NoIndent"/>
            </w:pPr>
            <w:sdt>
              <w:sdtPr>
                <w:id w:val="420154058"/>
                <w:placeholder>
                  <w:docPart w:val="52456E18A20345C0849D96A6FD075E55"/>
                </w:placeholder>
                <w:temporary/>
                <w:showingPlcHdr/>
                <w15:appearance w15:val="hidden"/>
              </w:sdtPr>
              <w:sdtContent>
                <w:r w:rsidR="00823731">
                  <w:t>789</w:t>
                </w:r>
              </w:sdtContent>
            </w:sdt>
          </w:p>
        </w:tc>
      </w:tr>
    </w:tbl>
    <w:p w14:paraId="4D527716" w14:textId="77777777" w:rsidR="00DF3215" w:rsidRDefault="00DF3215" w:rsidP="00DF3215">
      <w:pPr>
        <w:rPr>
          <w:rStyle w:val="Emphasis"/>
          <w:rFonts w:ascii="Calibri" w:eastAsia="Calibri" w:hAnsi="Calibri" w:cs="Calibri"/>
          <w:color w:val="000000" w:themeColor="text1"/>
        </w:rPr>
      </w:pPr>
    </w:p>
    <w:p w14:paraId="6FAF69AC" w14:textId="77777777" w:rsidR="576062CF" w:rsidRDefault="00000000" w:rsidP="00530EF3">
      <w:pPr>
        <w:pStyle w:val="NoIndent"/>
        <w:rPr>
          <w:rFonts w:ascii="Calibri" w:eastAsia="Calibri" w:hAnsi="Calibri" w:cs="Calibri"/>
          <w:color w:val="000000" w:themeColor="text1"/>
        </w:rPr>
      </w:pPr>
      <w:sdt>
        <w:sdtPr>
          <w:rPr>
            <w:rStyle w:val="Emphasis"/>
            <w:rFonts w:ascii="Calibri" w:eastAsia="Calibri" w:hAnsi="Calibri" w:cs="Calibri"/>
            <w:color w:val="000000" w:themeColor="text1"/>
          </w:rPr>
          <w:id w:val="460615673"/>
          <w:placeholder>
            <w:docPart w:val="63B655D69EF2442F8E4C9DD8127762C1"/>
          </w:placeholder>
          <w:temporary/>
          <w:showingPlcHdr/>
          <w15:appearance w15:val="hidden"/>
        </w:sdtPr>
        <w:sdtContent>
          <w:r w:rsidR="00823731" w:rsidRPr="72E609EB">
            <w:rPr>
              <w:rStyle w:val="Emphasis"/>
              <w:rFonts w:ascii="Calibri" w:eastAsia="Calibri" w:hAnsi="Calibri" w:cs="Calibri"/>
              <w:color w:val="000000" w:themeColor="text1"/>
            </w:rPr>
            <w:t>Note</w:t>
          </w:r>
          <w:r w:rsidR="00823731" w:rsidRPr="72E609EB">
            <w:rPr>
              <w:rFonts w:ascii="Calibri" w:eastAsia="Calibri" w:hAnsi="Calibri" w:cs="Calibri"/>
              <w:color w:val="000000" w:themeColor="text1"/>
            </w:rPr>
            <w:t>:</w:t>
          </w:r>
        </w:sdtContent>
      </w:sdt>
      <w:r w:rsidR="00823731" w:rsidRPr="00823731">
        <w:t xml:space="preserve"> </w:t>
      </w:r>
      <w:sdt>
        <w:sdtPr>
          <w:id w:val="-117917110"/>
          <w:placeholder>
            <w:docPart w:val="439DDC8FBA15439DBE6D989AB7E1FB58"/>
          </w:placeholder>
          <w:temporary/>
          <w:showingPlcHdr/>
          <w15:appearance w15:val="hidden"/>
        </w:sdtPr>
        <w:sdtContent>
          <w:r w:rsidR="00823731"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DF3215">
            <w:rPr>
              <w:rStyle w:val="Strong"/>
            </w:rPr>
            <w:t>Table/Figure</w:t>
          </w:r>
          <w:r w:rsidR="00823731" w:rsidRPr="00DF3215">
            <w:t xml:space="preserve"> style, available on the </w:t>
          </w:r>
          <w:r w:rsidR="00823731" w:rsidRPr="00DF3215">
            <w:rPr>
              <w:rStyle w:val="Strong"/>
            </w:rPr>
            <w:t>Home</w:t>
          </w:r>
          <w:r w:rsidR="00823731" w:rsidRPr="00DF3215">
            <w:t xml:space="preserve"> tab, in the </w:t>
          </w:r>
          <w:r w:rsidR="00823731" w:rsidRPr="00DF3215">
            <w:rPr>
              <w:rStyle w:val="Strong"/>
            </w:rPr>
            <w:t>Styles</w:t>
          </w:r>
          <w:r w:rsidR="00823731"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DF3215">
            <w:rPr>
              <w:rStyle w:val="Strong"/>
            </w:rPr>
            <w:t>Insert</w:t>
          </w:r>
          <w:r w:rsidR="00823731" w:rsidRPr="00DF3215">
            <w:t xml:space="preserve"> tab, click </w:t>
          </w:r>
          <w:r w:rsidR="00823731" w:rsidRPr="00DF3215">
            <w:rPr>
              <w:rStyle w:val="Strong"/>
            </w:rPr>
            <w:t>Table</w:t>
          </w:r>
          <w:r w:rsidR="00823731" w:rsidRPr="00DF3215">
            <w:t>.</w:t>
          </w:r>
        </w:sdtContent>
      </w:sdt>
    </w:p>
    <w:p w14:paraId="3775CDCB" w14:textId="77777777" w:rsidR="576062CF" w:rsidRDefault="576062CF">
      <w:r>
        <w:br w:type="page"/>
      </w:r>
    </w:p>
    <w:p w14:paraId="3D64A436" w14:textId="77777777" w:rsidR="576062CF" w:rsidRDefault="00000000" w:rsidP="00B5233A">
      <w:pPr>
        <w:pStyle w:val="TableHeading"/>
      </w:pPr>
      <w:sdt>
        <w:sdtPr>
          <w:id w:val="276222477"/>
          <w:placeholder>
            <w:docPart w:val="87E1D06C32D24884BDB753E9F3987859"/>
          </w:placeholder>
          <w:temporary/>
          <w:showingPlcHdr/>
          <w15:appearance w15:val="hidden"/>
        </w:sdtPr>
        <w:sdtContent>
          <w:r w:rsidR="00823731" w:rsidRPr="00B5233A">
            <w:t>Figures Title</w:t>
          </w:r>
        </w:sdtContent>
      </w:sdt>
      <w:r w:rsidR="576062CF" w:rsidRPr="576062CF">
        <w:t xml:space="preserve"> </w:t>
      </w:r>
    </w:p>
    <w:p w14:paraId="58FC7FAF" w14:textId="77777777" w:rsidR="00530EF3" w:rsidRPr="00530EF3" w:rsidRDefault="00000000" w:rsidP="00530EF3">
      <w:pPr>
        <w:pStyle w:val="CaptionCallout"/>
      </w:pPr>
      <w:sdt>
        <w:sdtPr>
          <w:rPr>
            <w:i/>
            <w:iCs/>
          </w:rPr>
          <w:id w:val="748705629"/>
          <w:placeholder>
            <w:docPart w:val="85116E0AB7604864954F600CBC2B9662"/>
          </w:placeholder>
          <w:temporary/>
          <w:showingPlcHdr/>
          <w15:appearance w15:val="hidden"/>
        </w:sdtPr>
        <w:sdtContent>
          <w:r w:rsidR="00530EF3" w:rsidRPr="00530EF3">
            <w:t>Figure 1.</w:t>
          </w:r>
        </w:sdtContent>
      </w:sdt>
      <w:r w:rsidR="00530EF3" w:rsidRPr="00530EF3">
        <w:t xml:space="preserve"> </w:t>
      </w:r>
    </w:p>
    <w:p w14:paraId="69BB5522" w14:textId="77777777" w:rsidR="00530EF3" w:rsidRPr="00530EF3" w:rsidRDefault="00000000" w:rsidP="00530EF3">
      <w:pPr>
        <w:pStyle w:val="Caption"/>
      </w:pPr>
      <w:sdt>
        <w:sdtPr>
          <w:id w:val="1327716691"/>
          <w:placeholder>
            <w:docPart w:val="EA9DDC9CBE3E47CE8CBDEA9A4308C128"/>
          </w:placeholder>
          <w:temporary/>
          <w:showingPlcHdr/>
          <w15:appearance w15:val="hidden"/>
        </w:sdtPr>
        <w:sdtContent>
          <w:r w:rsidR="00530EF3" w:rsidRPr="00530EF3">
            <w:t>Include all figures in their own section, following references, footnotes, and tables. Include a numbered caption for each figure. Use the Table/Figure style for easy spacing between figure and caption.</w:t>
          </w:r>
        </w:sdtContent>
      </w:sdt>
    </w:p>
    <w:p w14:paraId="52BDDD28" w14:textId="77777777" w:rsidR="00DF3215" w:rsidRDefault="00DF3215" w:rsidP="00530EF3">
      <w:pPr>
        <w:pStyle w:val="NoIndent"/>
      </w:pPr>
    </w:p>
    <w:p w14:paraId="58DA1F45" w14:textId="77777777" w:rsidR="576062CF" w:rsidRDefault="576062CF" w:rsidP="00530EF3">
      <w:pPr>
        <w:pStyle w:val="NoIndent"/>
        <w:rPr>
          <w:rFonts w:ascii="Calibri" w:eastAsia="Calibri" w:hAnsi="Calibri" w:cs="Calibri"/>
          <w:color w:val="000000" w:themeColor="text1"/>
        </w:rPr>
      </w:pPr>
      <w:r>
        <w:rPr>
          <w:noProof/>
          <w:lang w:val="en-AU" w:eastAsia="en-AU"/>
        </w:rPr>
        <w:drawing>
          <wp:inline distT="0" distB="0" distL="0" distR="0" wp14:anchorId="28CC9A9D" wp14:editId="4C544B28">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42EE8ECE" w14:textId="77777777" w:rsidR="709762D6" w:rsidRDefault="709762D6" w:rsidP="709762D6"/>
    <w:p w14:paraId="54E94E86" w14:textId="77777777" w:rsidR="5643BF48" w:rsidRDefault="5643BF48" w:rsidP="5643BF48"/>
    <w:p w14:paraId="157654C8" w14:textId="77777777" w:rsidR="576062CF" w:rsidRDefault="576062CF" w:rsidP="576062CF"/>
    <w:p w14:paraId="779F37EC" w14:textId="77777777" w:rsidR="576062CF" w:rsidRDefault="576062CF" w:rsidP="576062CF"/>
    <w:p w14:paraId="32314C93" w14:textId="77777777" w:rsidR="576062CF" w:rsidRDefault="576062CF" w:rsidP="576062CF"/>
    <w:p w14:paraId="2853765A" w14:textId="77777777" w:rsidR="576062CF" w:rsidRDefault="576062CF" w:rsidP="576062CF"/>
    <w:p w14:paraId="24F01118" w14:textId="77777777" w:rsidR="576062CF" w:rsidRDefault="00000000" w:rsidP="0F5677D9">
      <w:pPr>
        <w:rPr>
          <w:i/>
          <w:iCs/>
        </w:rPr>
      </w:pPr>
      <w:sdt>
        <w:sdtPr>
          <w:rPr>
            <w:i/>
            <w:iCs/>
          </w:rPr>
          <w:id w:val="-1581046504"/>
          <w:placeholder>
            <w:docPart w:val="3D565BEEB558493FB31C43690FF42513"/>
          </w:placeholder>
          <w:temporary/>
          <w:showingPlcHdr/>
          <w15:appearance w15:val="hidden"/>
        </w:sdtPr>
        <w:sdtContent>
          <w:r w:rsidR="00727711" w:rsidRPr="0F5677D9">
            <w:rPr>
              <w:i/>
              <w:iCs/>
            </w:rPr>
            <w:t xml:space="preserve">For additional information on APA Style formatting, please consult the </w:t>
          </w:r>
          <w:hyperlink r:id="rId11">
            <w:r w:rsidR="00727711" w:rsidRPr="0F5677D9">
              <w:rPr>
                <w:rStyle w:val="Hyperlink"/>
                <w:i/>
                <w:iCs/>
              </w:rPr>
              <w:t>APA Style Manual, 7th Edition</w:t>
            </w:r>
          </w:hyperlink>
          <w:r w:rsidR="00727711" w:rsidRPr="0F5677D9">
            <w:rPr>
              <w:i/>
              <w:iCs/>
            </w:rPr>
            <w:t>.</w:t>
          </w:r>
        </w:sdtContent>
      </w:sdt>
    </w:p>
    <w:sectPr w:rsidR="576062CF">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11F5A" w14:textId="77777777" w:rsidR="00372F30" w:rsidRDefault="00372F30">
      <w:pPr>
        <w:spacing w:line="240" w:lineRule="auto"/>
      </w:pPr>
      <w:r>
        <w:separator/>
      </w:r>
    </w:p>
  </w:endnote>
  <w:endnote w:type="continuationSeparator" w:id="0">
    <w:p w14:paraId="6B4311AC" w14:textId="77777777" w:rsidR="00372F30" w:rsidRDefault="00372F30">
      <w:pPr>
        <w:spacing w:line="240" w:lineRule="auto"/>
      </w:pPr>
      <w:r>
        <w:continuationSeparator/>
      </w:r>
    </w:p>
  </w:endnote>
  <w:endnote w:type="continuationNotice" w:id="1">
    <w:p w14:paraId="21F66E35" w14:textId="77777777" w:rsidR="00372F30" w:rsidRDefault="00372F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313C6F89" w14:textId="77777777" w:rsidTr="733B038C">
      <w:tc>
        <w:tcPr>
          <w:tcW w:w="3120" w:type="dxa"/>
        </w:tcPr>
        <w:p w14:paraId="5FBA9C59" w14:textId="77777777" w:rsidR="733B038C" w:rsidRDefault="733B038C" w:rsidP="733B038C">
          <w:pPr>
            <w:pStyle w:val="Header"/>
            <w:ind w:left="-115"/>
          </w:pPr>
        </w:p>
      </w:tc>
      <w:tc>
        <w:tcPr>
          <w:tcW w:w="3120" w:type="dxa"/>
        </w:tcPr>
        <w:p w14:paraId="150CE5B1" w14:textId="77777777" w:rsidR="733B038C" w:rsidRDefault="733B038C" w:rsidP="733B038C">
          <w:pPr>
            <w:pStyle w:val="Header"/>
            <w:jc w:val="center"/>
          </w:pPr>
        </w:p>
      </w:tc>
      <w:tc>
        <w:tcPr>
          <w:tcW w:w="3120" w:type="dxa"/>
        </w:tcPr>
        <w:p w14:paraId="2AD4653C" w14:textId="77777777" w:rsidR="733B038C" w:rsidRDefault="733B038C" w:rsidP="733B038C">
          <w:pPr>
            <w:pStyle w:val="Header"/>
            <w:ind w:right="-115"/>
            <w:jc w:val="right"/>
          </w:pPr>
        </w:p>
      </w:tc>
    </w:tr>
  </w:tbl>
  <w:p w14:paraId="768FB235"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33B038C" w14:paraId="2DE6247A" w14:textId="77777777" w:rsidTr="733B038C">
      <w:tc>
        <w:tcPr>
          <w:tcW w:w="3120" w:type="dxa"/>
        </w:tcPr>
        <w:p w14:paraId="02EC41C2" w14:textId="77777777" w:rsidR="733B038C" w:rsidRDefault="733B038C" w:rsidP="733B038C">
          <w:pPr>
            <w:pStyle w:val="Header"/>
            <w:ind w:left="-115"/>
          </w:pPr>
        </w:p>
      </w:tc>
      <w:tc>
        <w:tcPr>
          <w:tcW w:w="3120" w:type="dxa"/>
        </w:tcPr>
        <w:p w14:paraId="3CA36D38" w14:textId="77777777" w:rsidR="733B038C" w:rsidRDefault="733B038C" w:rsidP="733B038C">
          <w:pPr>
            <w:pStyle w:val="Header"/>
            <w:jc w:val="center"/>
          </w:pPr>
        </w:p>
      </w:tc>
      <w:tc>
        <w:tcPr>
          <w:tcW w:w="3120" w:type="dxa"/>
        </w:tcPr>
        <w:p w14:paraId="64A1CA98" w14:textId="77777777" w:rsidR="733B038C" w:rsidRDefault="733B038C" w:rsidP="733B038C">
          <w:pPr>
            <w:pStyle w:val="Header"/>
            <w:ind w:right="-115"/>
            <w:jc w:val="right"/>
          </w:pPr>
        </w:p>
      </w:tc>
    </w:tr>
  </w:tbl>
  <w:p w14:paraId="71122E70"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27FEA" w14:textId="77777777" w:rsidR="00372F30" w:rsidRDefault="00372F30">
      <w:pPr>
        <w:spacing w:line="240" w:lineRule="auto"/>
      </w:pPr>
      <w:r>
        <w:separator/>
      </w:r>
    </w:p>
  </w:footnote>
  <w:footnote w:type="continuationSeparator" w:id="0">
    <w:p w14:paraId="352ED056" w14:textId="77777777" w:rsidR="00372F30" w:rsidRDefault="00372F30">
      <w:pPr>
        <w:spacing w:line="240" w:lineRule="auto"/>
      </w:pPr>
      <w:r>
        <w:continuationSeparator/>
      </w:r>
    </w:p>
  </w:footnote>
  <w:footnote w:type="continuationNotice" w:id="1">
    <w:p w14:paraId="475B89B4" w14:textId="77777777" w:rsidR="00372F30" w:rsidRDefault="00372F3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904DBE" w14:paraId="5FB228F5" w14:textId="77777777" w:rsidTr="008830C9">
      <w:tc>
        <w:tcPr>
          <w:tcW w:w="3120" w:type="dxa"/>
        </w:tcPr>
        <w:p w14:paraId="5F724517" w14:textId="77777777" w:rsidR="00604652" w:rsidRDefault="00000000" w:rsidP="00604652">
          <w:pPr>
            <w:pStyle w:val="Header"/>
          </w:pPr>
          <w:sdt>
            <w:sdtPr>
              <w:id w:val="-1622601055"/>
              <w:placeholder>
                <w:docPart w:val="581C9B50F17B4A24853CF43FB440DDC9"/>
              </w:placeholder>
              <w:temporary/>
              <w:showingPlcHdr/>
              <w15:appearance w15:val="hidden"/>
            </w:sdtPr>
            <w:sdtContent>
              <w:r w:rsidR="00604652" w:rsidRPr="00FD478C">
                <w:t>RUNNING HEAD TITLE</w:t>
              </w:r>
            </w:sdtContent>
          </w:sdt>
          <w:r w:rsidR="00904DBE">
            <w:t xml:space="preserve"> </w:t>
          </w:r>
          <w:sdt>
            <w:sdtPr>
              <w:id w:val="-82374865"/>
              <w:placeholder>
                <w:docPart w:val="95F5F94D912C4BDFBFE66BA639316BA0"/>
              </w:placeholder>
              <w:temporary/>
              <w:showingPlcHdr/>
              <w15:appearance w15:val="hidden"/>
            </w:sdtPr>
            <w:sdtContent>
              <w:r w:rsidR="00604652">
                <w:t>(SHORTENED)</w:t>
              </w:r>
            </w:sdtContent>
          </w:sdt>
        </w:p>
      </w:tc>
      <w:tc>
        <w:tcPr>
          <w:tcW w:w="3120" w:type="dxa"/>
        </w:tcPr>
        <w:p w14:paraId="3DD15A93" w14:textId="77777777" w:rsidR="00904DBE" w:rsidRDefault="00904DBE" w:rsidP="00904DBE">
          <w:pPr>
            <w:pStyle w:val="Header"/>
            <w:jc w:val="center"/>
          </w:pPr>
        </w:p>
      </w:tc>
      <w:tc>
        <w:tcPr>
          <w:tcW w:w="3120" w:type="dxa"/>
        </w:tcPr>
        <w:p w14:paraId="238C7D5D"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0DA267B"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04531927" w14:textId="77777777" w:rsidTr="00FD478C">
      <w:tc>
        <w:tcPr>
          <w:tcW w:w="3120" w:type="dxa"/>
        </w:tcPr>
        <w:p w14:paraId="08974B03" w14:textId="77777777" w:rsidR="733B038C" w:rsidRPr="00FD478C" w:rsidRDefault="00000000" w:rsidP="00FD478C">
          <w:pPr>
            <w:pStyle w:val="Header"/>
          </w:pPr>
          <w:sdt>
            <w:sdtPr>
              <w:id w:val="-376635527"/>
              <w:placeholder>
                <w:docPart w:val="74EA18775089441B840EC35858B1306F"/>
              </w:placeholder>
              <w:temporary/>
              <w:showingPlcHdr/>
              <w15:appearance w15:val="hidden"/>
            </w:sdtPr>
            <w:sdtContent>
              <w:r w:rsidR="00A75901" w:rsidRPr="00FD478C">
                <w:t>RUNNING HEAD TITLE</w:t>
              </w:r>
            </w:sdtContent>
          </w:sdt>
        </w:p>
      </w:tc>
      <w:tc>
        <w:tcPr>
          <w:tcW w:w="3120" w:type="dxa"/>
        </w:tcPr>
        <w:p w14:paraId="2F255BE7" w14:textId="77777777" w:rsidR="733B038C" w:rsidRDefault="733B038C" w:rsidP="733B038C">
          <w:pPr>
            <w:pStyle w:val="Header"/>
            <w:jc w:val="center"/>
          </w:pPr>
        </w:p>
      </w:tc>
      <w:tc>
        <w:tcPr>
          <w:tcW w:w="3120" w:type="dxa"/>
        </w:tcPr>
        <w:p w14:paraId="47438506" w14:textId="77777777" w:rsidR="733B038C" w:rsidRDefault="733B038C" w:rsidP="733B038C">
          <w:pPr>
            <w:pStyle w:val="Header"/>
            <w:ind w:right="-115"/>
            <w:jc w:val="right"/>
          </w:pPr>
        </w:p>
      </w:tc>
    </w:tr>
  </w:tbl>
  <w:p w14:paraId="02F8A06C"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42FD5"/>
    <w:multiLevelType w:val="multilevel"/>
    <w:tmpl w:val="662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54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B5"/>
    <w:rsid w:val="001353CE"/>
    <w:rsid w:val="002C3BE4"/>
    <w:rsid w:val="002F7E04"/>
    <w:rsid w:val="00371BD9"/>
    <w:rsid w:val="00372F30"/>
    <w:rsid w:val="0042207D"/>
    <w:rsid w:val="004C683E"/>
    <w:rsid w:val="00500997"/>
    <w:rsid w:val="00530EF3"/>
    <w:rsid w:val="005842B5"/>
    <w:rsid w:val="005936DA"/>
    <w:rsid w:val="00604652"/>
    <w:rsid w:val="006C101C"/>
    <w:rsid w:val="006F4709"/>
    <w:rsid w:val="00702B81"/>
    <w:rsid w:val="00727711"/>
    <w:rsid w:val="0074264E"/>
    <w:rsid w:val="00796468"/>
    <w:rsid w:val="007D4A2B"/>
    <w:rsid w:val="007E2D6A"/>
    <w:rsid w:val="008078FA"/>
    <w:rsid w:val="00813D07"/>
    <w:rsid w:val="00823731"/>
    <w:rsid w:val="008D0E1C"/>
    <w:rsid w:val="00904DBE"/>
    <w:rsid w:val="00A75901"/>
    <w:rsid w:val="00B5233A"/>
    <w:rsid w:val="00BA6612"/>
    <w:rsid w:val="00C26C30"/>
    <w:rsid w:val="00CA1E31"/>
    <w:rsid w:val="00CD7F50"/>
    <w:rsid w:val="00DA395D"/>
    <w:rsid w:val="00DF1ADF"/>
    <w:rsid w:val="00DF3215"/>
    <w:rsid w:val="00E078FD"/>
    <w:rsid w:val="00E23707"/>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CC80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36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astyle.apa.org/style-grammar-guideline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ek%20S%20Mittal\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9686C65122642078B2022B275231B3F"/>
        <w:category>
          <w:name w:val="General"/>
          <w:gallery w:val="placeholder"/>
        </w:category>
        <w:types>
          <w:type w:val="bbPlcHdr"/>
        </w:types>
        <w:behaviors>
          <w:behavior w:val="content"/>
        </w:behaviors>
        <w:guid w:val="{1ADF0375-FD4D-498E-AECB-3E248A0F26DE}"/>
      </w:docPartPr>
      <w:docPartBody>
        <w:p w:rsidR="00B663F4" w:rsidRDefault="00000000">
          <w:pPr>
            <w:pStyle w:val="09686C65122642078B2022B275231B3F"/>
          </w:pPr>
          <w:r>
            <w:t>[Blank line]</w:t>
          </w:r>
        </w:p>
      </w:docPartBody>
    </w:docPart>
    <w:docPart>
      <w:docPartPr>
        <w:name w:val="7573F3658FAC4867B64F63F21508C373"/>
        <w:category>
          <w:name w:val="General"/>
          <w:gallery w:val="placeholder"/>
        </w:category>
        <w:types>
          <w:type w:val="bbPlcHdr"/>
        </w:types>
        <w:behaviors>
          <w:behavior w:val="content"/>
        </w:behaviors>
        <w:guid w:val="{97FD3C18-368D-4A65-9827-61EA3D7A95A4}"/>
      </w:docPartPr>
      <w:docPartBody>
        <w:p w:rsidR="00B663F4" w:rsidRDefault="00000000">
          <w:pPr>
            <w:pStyle w:val="7573F3658FAC4867B64F63F21508C373"/>
          </w:pPr>
          <w:r>
            <w:t>Author First M.</w:t>
          </w:r>
        </w:p>
      </w:docPartBody>
    </w:docPart>
    <w:docPart>
      <w:docPartPr>
        <w:name w:val="7824BD8E8C7E4B6F9C6B13E39E6EE1C1"/>
        <w:category>
          <w:name w:val="General"/>
          <w:gallery w:val="placeholder"/>
        </w:category>
        <w:types>
          <w:type w:val="bbPlcHdr"/>
        </w:types>
        <w:behaviors>
          <w:behavior w:val="content"/>
        </w:behaviors>
        <w:guid w:val="{DD244070-89F8-4138-9627-47727516BBE0}"/>
      </w:docPartPr>
      <w:docPartBody>
        <w:p w:rsidR="00B663F4" w:rsidRDefault="00000000">
          <w:pPr>
            <w:pStyle w:val="7824BD8E8C7E4B6F9C6B13E39E6EE1C1"/>
          </w:pPr>
          <w:r>
            <w:t>Last</w:t>
          </w:r>
        </w:p>
      </w:docPartBody>
    </w:docPart>
    <w:docPart>
      <w:docPartPr>
        <w:name w:val="AF08719E8A1F47B9BD2BD75498971EBA"/>
        <w:category>
          <w:name w:val="General"/>
          <w:gallery w:val="placeholder"/>
        </w:category>
        <w:types>
          <w:type w:val="bbPlcHdr"/>
        </w:types>
        <w:behaviors>
          <w:behavior w:val="content"/>
        </w:behaviors>
        <w:guid w:val="{0490F815-BF60-4D1B-AFEB-AAEAEC0877F0}"/>
      </w:docPartPr>
      <w:docPartBody>
        <w:p w:rsidR="00B663F4" w:rsidRDefault="00000000">
          <w:pPr>
            <w:pStyle w:val="AF08719E8A1F47B9BD2BD75498971EBA"/>
          </w:pPr>
          <w:r>
            <w:t>Institutional Affiliation(s)</w:t>
          </w:r>
        </w:p>
      </w:docPartBody>
    </w:docPart>
    <w:docPart>
      <w:docPartPr>
        <w:name w:val="7E96BC2E6EAF4DDCABADDF12356DC0A5"/>
        <w:category>
          <w:name w:val="General"/>
          <w:gallery w:val="placeholder"/>
        </w:category>
        <w:types>
          <w:type w:val="bbPlcHdr"/>
        </w:types>
        <w:behaviors>
          <w:behavior w:val="content"/>
        </w:behaviors>
        <w:guid w:val="{9C78E79F-0864-480F-B3DF-EF3A097FB7B4}"/>
      </w:docPartPr>
      <w:docPartBody>
        <w:p w:rsidR="00B663F4" w:rsidRDefault="00000000">
          <w:pPr>
            <w:pStyle w:val="7E96BC2E6EAF4DDCABADDF12356DC0A5"/>
          </w:pPr>
          <w:r>
            <w:t>Course Number:</w:t>
          </w:r>
        </w:p>
      </w:docPartBody>
    </w:docPart>
    <w:docPart>
      <w:docPartPr>
        <w:name w:val="21FB7E11E21A453BB4E812728E481DA5"/>
        <w:category>
          <w:name w:val="General"/>
          <w:gallery w:val="placeholder"/>
        </w:category>
        <w:types>
          <w:type w:val="bbPlcHdr"/>
        </w:types>
        <w:behaviors>
          <w:behavior w:val="content"/>
        </w:behaviors>
        <w:guid w:val="{87F1302E-1574-4CA3-91D3-3ECAD992BBAE}"/>
      </w:docPartPr>
      <w:docPartBody>
        <w:p w:rsidR="00B663F4" w:rsidRDefault="00000000">
          <w:pPr>
            <w:pStyle w:val="21FB7E11E21A453BB4E812728E481DA5"/>
          </w:pPr>
          <w:r>
            <w:t>Course Name</w:t>
          </w:r>
        </w:p>
      </w:docPartBody>
    </w:docPart>
    <w:docPart>
      <w:docPartPr>
        <w:name w:val="EAB72B87F4364E7F84427E518DA5518E"/>
        <w:category>
          <w:name w:val="General"/>
          <w:gallery w:val="placeholder"/>
        </w:category>
        <w:types>
          <w:type w:val="bbPlcHdr"/>
        </w:types>
        <w:behaviors>
          <w:behavior w:val="content"/>
        </w:behaviors>
        <w:guid w:val="{CE8A6CFE-6FEE-4EE2-A168-110E8A5099F6}"/>
      </w:docPartPr>
      <w:docPartBody>
        <w:p w:rsidR="00B663F4" w:rsidRDefault="00000000">
          <w:pPr>
            <w:pStyle w:val="EAB72B87F4364E7F84427E518DA5518E"/>
          </w:pPr>
          <w:r w:rsidRPr="576062CF">
            <w:t>Author Note</w:t>
          </w:r>
        </w:p>
      </w:docPartBody>
    </w:docPart>
    <w:docPart>
      <w:docPartPr>
        <w:name w:val="EE5C9CF2B7CA43279107434B31A7FDC8"/>
        <w:category>
          <w:name w:val="General"/>
          <w:gallery w:val="placeholder"/>
        </w:category>
        <w:types>
          <w:type w:val="bbPlcHdr"/>
        </w:types>
        <w:behaviors>
          <w:behavior w:val="content"/>
        </w:behaviors>
        <w:guid w:val="{2E7DED50-5516-46F4-B4A6-18AD16213C62}"/>
      </w:docPartPr>
      <w:docPartBody>
        <w:p w:rsidR="00B663F4" w:rsidRDefault="00000000">
          <w:pPr>
            <w:pStyle w:val="EE5C9CF2B7CA43279107434B31A7FDC8"/>
          </w:pPr>
          <w:r>
            <w:t>Include any grant/funding information and a complete correspondence address.</w:t>
          </w:r>
        </w:p>
      </w:docPartBody>
    </w:docPart>
    <w:docPart>
      <w:docPartPr>
        <w:name w:val="9017D0CB284D4DF7925C6AEC904E50F6"/>
        <w:category>
          <w:name w:val="General"/>
          <w:gallery w:val="placeholder"/>
        </w:category>
        <w:types>
          <w:type w:val="bbPlcHdr"/>
        </w:types>
        <w:behaviors>
          <w:behavior w:val="content"/>
        </w:behaviors>
        <w:guid w:val="{F01D4FFF-D06E-43A1-AD39-24ACF28CB397}"/>
      </w:docPartPr>
      <w:docPartBody>
        <w:p w:rsidR="00B663F4" w:rsidRDefault="00000000">
          <w:pPr>
            <w:pStyle w:val="9017D0CB284D4DF7925C6AEC904E50F6"/>
          </w:pPr>
          <w:r w:rsidRPr="576062CF">
            <w:t>Abstract</w:t>
          </w:r>
        </w:p>
      </w:docPartBody>
    </w:docPart>
    <w:docPart>
      <w:docPartPr>
        <w:name w:val="CFC47831FCDF4263BD5939472FB69318"/>
        <w:category>
          <w:name w:val="General"/>
          <w:gallery w:val="placeholder"/>
        </w:category>
        <w:types>
          <w:type w:val="bbPlcHdr"/>
        </w:types>
        <w:behaviors>
          <w:behavior w:val="content"/>
        </w:behaviors>
        <w:guid w:val="{7B78145C-F8CC-4B9A-99B2-EC6F162BD267}"/>
      </w:docPartPr>
      <w:docPartBody>
        <w:p w:rsidR="00B663F4" w:rsidRDefault="00000000">
          <w:pPr>
            <w:pStyle w:val="CFC47831FCDF4263BD5939472FB69318"/>
          </w:pPr>
          <w:r w:rsidRPr="00500997">
            <w:rPr>
              <w:rStyle w:val="Emphasis"/>
            </w:rPr>
            <w:t>Keywords</w:t>
          </w:r>
          <w:r>
            <w:t>:</w:t>
          </w:r>
        </w:p>
      </w:docPartBody>
    </w:docPart>
    <w:docPart>
      <w:docPartPr>
        <w:name w:val="EF63057CC7B14BC5B2F84362086D4DE3"/>
        <w:category>
          <w:name w:val="General"/>
          <w:gallery w:val="placeholder"/>
        </w:category>
        <w:types>
          <w:type w:val="bbPlcHdr"/>
        </w:types>
        <w:behaviors>
          <w:behavior w:val="content"/>
        </w:behaviors>
        <w:guid w:val="{3B866D14-B78C-4913-8279-34627C0DAEF7}"/>
      </w:docPartPr>
      <w:docPartBody>
        <w:p w:rsidR="00B663F4" w:rsidRDefault="00000000">
          <w:pPr>
            <w:pStyle w:val="EF63057CC7B14BC5B2F84362086D4DE3"/>
          </w:pPr>
          <w:r>
            <w:t>Begin your paper with the paper title at the top of the first page of text. Your title acts as a default Level 1 heading; therefore, it is centered and in bold. Don’t use “Introduction” as your heading as it’s assumed the introduction text will be at the beginning of your paper. The body uses a half-inch first line indent and should be double-spaced. APA style provides for up to five heading levels, shown in the paragraphs that follow.</w:t>
          </w:r>
        </w:p>
      </w:docPartBody>
    </w:docPart>
    <w:docPart>
      <w:docPartPr>
        <w:name w:val="F82D2D8D42974B2283C47C630F4A9F10"/>
        <w:category>
          <w:name w:val="General"/>
          <w:gallery w:val="placeholder"/>
        </w:category>
        <w:types>
          <w:type w:val="bbPlcHdr"/>
        </w:types>
        <w:behaviors>
          <w:behavior w:val="content"/>
        </w:behaviors>
        <w:guid w:val="{1B5CCC02-ED95-4A79-9F58-720362025799}"/>
      </w:docPartPr>
      <w:docPartBody>
        <w:p w:rsidR="00B663F4" w:rsidRDefault="00000000">
          <w:pPr>
            <w:pStyle w:val="F82D2D8D42974B2283C47C630F4A9F10"/>
          </w:pPr>
          <w:r w:rsidRPr="007D4A2B">
            <w:rPr>
              <w:rStyle w:val="Heading1Char"/>
              <w:i/>
              <w:iCs/>
            </w:rPr>
            <w:t>Level 1 Heading</w:t>
          </w:r>
        </w:p>
      </w:docPartBody>
    </w:docPart>
    <w:docPart>
      <w:docPartPr>
        <w:name w:val="888B74D0E04C4CDBBC4E110C21CCE2A9"/>
        <w:category>
          <w:name w:val="General"/>
          <w:gallery w:val="placeholder"/>
        </w:category>
        <w:types>
          <w:type w:val="bbPlcHdr"/>
        </w:types>
        <w:behaviors>
          <w:behavior w:val="content"/>
        </w:behaviors>
        <w:guid w:val="{D416AAB1-8910-47D6-8AFA-9F358406B4FA}"/>
      </w:docPartPr>
      <w:docPartBody>
        <w:p w:rsidR="00B663F4" w:rsidRDefault="00000000">
          <w:pPr>
            <w:pStyle w:val="888B74D0E04C4CDBBC4E110C21CCE2A9"/>
          </w:pPr>
          <w:r>
            <w:t>Heading levels 1-3 get their own paragraph, as shown. Headings 4 and 5 are run-in headings used at the beginning of the paragraph. Include a period at the end of a run-in heading. Double-space all text, including headings. Use descriptive headings to help readers identify sections of your paper.</w:t>
          </w:r>
        </w:p>
      </w:docPartBody>
    </w:docPart>
    <w:docPart>
      <w:docPartPr>
        <w:name w:val="6938E7A485504A57AAA1138C079BBDDD"/>
        <w:category>
          <w:name w:val="General"/>
          <w:gallery w:val="placeholder"/>
        </w:category>
        <w:types>
          <w:type w:val="bbPlcHdr"/>
        </w:types>
        <w:behaviors>
          <w:behavior w:val="content"/>
        </w:behaviors>
        <w:guid w:val="{55C6DA05-3543-4714-9662-77C4D5F75A19}"/>
      </w:docPartPr>
      <w:docPartBody>
        <w:p w:rsidR="00B663F4" w:rsidRDefault="00000000">
          <w:pPr>
            <w:pStyle w:val="6938E7A485504A57AAA1138C079BBDDD"/>
          </w:pPr>
          <w:r w:rsidRPr="007D4A2B">
            <w:t>Level 2 Heading1</w:t>
          </w:r>
        </w:p>
      </w:docPartBody>
    </w:docPart>
    <w:docPart>
      <w:docPartPr>
        <w:name w:val="97AA727EBD504884BED46A4F77F359D5"/>
        <w:category>
          <w:name w:val="General"/>
          <w:gallery w:val="placeholder"/>
        </w:category>
        <w:types>
          <w:type w:val="bbPlcHdr"/>
        </w:types>
        <w:behaviors>
          <w:behavior w:val="content"/>
        </w:behaviors>
        <w:guid w:val="{2DDD43F2-1B78-4549-9B36-018A7EE6D876}"/>
      </w:docPartPr>
      <w:docPartBody>
        <w:p w:rsidR="00B663F4" w:rsidRDefault="00000000">
          <w:pPr>
            <w:pStyle w:val="97AA727EBD504884BED46A4F77F359D5"/>
          </w:pPr>
          <w:r>
            <w:t xml:space="preserve">To add a table of contents (TOC), apply the appropriate heading style to just the heading text at the start of a paragraph and it will show up in your TOC. To do this, select the text for your heading. Then, on the </w:t>
          </w:r>
          <w:r w:rsidRPr="00500997">
            <w:rPr>
              <w:rStyle w:val="Strong"/>
            </w:rPr>
            <w:t>Home</w:t>
          </w:r>
          <w:r>
            <w:t xml:space="preserve"> tab, in the </w:t>
          </w:r>
          <w:r w:rsidRPr="00500997">
            <w:rPr>
              <w:rStyle w:val="Strong"/>
            </w:rPr>
            <w:t>Styles</w:t>
          </w:r>
          <w:r>
            <w:t xml:space="preserve"> gallery, click the style you need.</w:t>
          </w:r>
        </w:p>
      </w:docPartBody>
    </w:docPart>
    <w:docPart>
      <w:docPartPr>
        <w:name w:val="34123D2C85524D90831DBE351B8F7DB8"/>
        <w:category>
          <w:name w:val="General"/>
          <w:gallery w:val="placeholder"/>
        </w:category>
        <w:types>
          <w:type w:val="bbPlcHdr"/>
        </w:types>
        <w:behaviors>
          <w:behavior w:val="content"/>
        </w:behaviors>
        <w:guid w:val="{C3B82D62-89BC-4D7F-8943-7564F2499E3E}"/>
      </w:docPartPr>
      <w:docPartBody>
        <w:p w:rsidR="00B663F4" w:rsidRDefault="00000000">
          <w:pPr>
            <w:pStyle w:val="34123D2C85524D90831DBE351B8F7DB8"/>
          </w:pPr>
          <w:r w:rsidRPr="007D4A2B">
            <w:rPr>
              <w:rStyle w:val="Heading3Char"/>
            </w:rPr>
            <w:t>Level 3 Heading</w:t>
          </w:r>
        </w:p>
      </w:docPartBody>
    </w:docPart>
    <w:docPart>
      <w:docPartPr>
        <w:name w:val="47C63EF41C454EE590651287A1940DF3"/>
        <w:category>
          <w:name w:val="General"/>
          <w:gallery w:val="placeholder"/>
        </w:category>
        <w:types>
          <w:type w:val="bbPlcHdr"/>
        </w:types>
        <w:behaviors>
          <w:behavior w:val="content"/>
        </w:behaviors>
        <w:guid w:val="{C0FD72F2-88AE-4147-8593-38BA85E64418}"/>
      </w:docPartPr>
      <w:docPartBody>
        <w:p w:rsidR="00B663F4" w:rsidRDefault="00000000">
          <w:pPr>
            <w:pStyle w:val="47C63EF41C454EE590651287A1940DF3"/>
          </w:pPr>
          <w:r>
            <w:t>If needed, you can include consecutive paragraphs with their own headings, where appropriate. For APA Style formatting, type your own references. To correctly format a reference page according to APA Style guidelines, see page five.</w:t>
          </w:r>
        </w:p>
      </w:docPartBody>
    </w:docPart>
    <w:docPart>
      <w:docPartPr>
        <w:name w:val="C300C8C80C8040D383B8861F4E7D47BF"/>
        <w:category>
          <w:name w:val="General"/>
          <w:gallery w:val="placeholder"/>
        </w:category>
        <w:types>
          <w:type w:val="bbPlcHdr"/>
        </w:types>
        <w:behaviors>
          <w:behavior w:val="content"/>
        </w:behaviors>
        <w:guid w:val="{F1B93EAF-D04C-48F8-BE50-49BE16DB7C58}"/>
      </w:docPartPr>
      <w:docPartBody>
        <w:p w:rsidR="00B663F4" w:rsidRDefault="00000000">
          <w:pPr>
            <w:pStyle w:val="C300C8C80C8040D383B8861F4E7D47BF"/>
          </w:pPr>
          <w:r w:rsidRPr="007D4A2B">
            <w:rPr>
              <w:rStyle w:val="Heading4Char"/>
            </w:rPr>
            <w:t>Level 4 Heading.</w:t>
          </w:r>
        </w:p>
      </w:docPartBody>
    </w:docPart>
    <w:docPart>
      <w:docPartPr>
        <w:name w:val="0D08308783F84CD7A10D79CA6FD13227"/>
        <w:category>
          <w:name w:val="General"/>
          <w:gallery w:val="placeholder"/>
        </w:category>
        <w:types>
          <w:type w:val="bbPlcHdr"/>
        </w:types>
        <w:behaviors>
          <w:behavior w:val="content"/>
        </w:behaviors>
        <w:guid w:val="{BB3225F4-EB16-42A2-801B-1DC031A35F9C}"/>
      </w:docPartPr>
      <w:docPartBody>
        <w:p w:rsidR="00B663F4" w:rsidRDefault="00000000">
          <w:pPr>
            <w:pStyle w:val="0D08308783F84CD7A10D79CA6FD13227"/>
          </w:pPr>
          <w:r>
            <w:t>When using headings, don’t skip levels. If you need a heading 3, 4, or 5 with no text following it before the next heading, add a period at the end of the heading and start a new paragraph for your subheading and its text. When citing any quote or text that consists of three or more lines, APA guidelines call for block-quote format:</w:t>
          </w:r>
        </w:p>
      </w:docPartBody>
    </w:docPart>
    <w:docPart>
      <w:docPartPr>
        <w:name w:val="7366AACB8BD340BAB1530E7F1358B2D3"/>
        <w:category>
          <w:name w:val="General"/>
          <w:gallery w:val="placeholder"/>
        </w:category>
        <w:types>
          <w:type w:val="bbPlcHdr"/>
        </w:types>
        <w:behaviors>
          <w:behavior w:val="content"/>
        </w:behaviors>
        <w:guid w:val="{20344371-E507-4648-A9D9-24F34842D26C}"/>
      </w:docPartPr>
      <w:docPartBody>
        <w:p w:rsidR="00B663F4" w:rsidRDefault="00000000">
          <w:pPr>
            <w:pStyle w:val="7366AACB8BD340BAB1530E7F1358B2D3"/>
          </w:pPr>
          <w:r w:rsidRPr="002C3BE4">
            <w:t>Create a new paragraph to begin the block-quote. Double-space each line of text, as you have  done with headings, section labels, and paragraphs of paraphrased text. To correctly format a block-quote, indent each line of the text to one-half inch.</w:t>
          </w:r>
          <w:r>
            <w:t xml:space="preserve"> Remember to always cite your </w:t>
          </w:r>
          <w:r w:rsidRPr="002C3BE4">
            <w:t>source (Last Name, Year).</w:t>
          </w:r>
        </w:p>
      </w:docPartBody>
    </w:docPart>
    <w:docPart>
      <w:docPartPr>
        <w:name w:val="CD109DC0B12F4C20808F0519EF994714"/>
        <w:category>
          <w:name w:val="General"/>
          <w:gallery w:val="placeholder"/>
        </w:category>
        <w:types>
          <w:type w:val="bbPlcHdr"/>
        </w:types>
        <w:behaviors>
          <w:behavior w:val="content"/>
        </w:behaviors>
        <w:guid w:val="{7E090D40-CDB3-4288-B0E0-D0DD1CDCA7CA}"/>
      </w:docPartPr>
      <w:docPartBody>
        <w:p w:rsidR="00B663F4" w:rsidRDefault="00000000">
          <w:pPr>
            <w:pStyle w:val="CD109DC0B12F4C20808F0519EF994714"/>
          </w:pPr>
          <w:r>
            <w:t>Last Name (Year) citations can be used when writing a paper in narrative form. Parenthetical citations are also appropriate (Last Name, Year).</w:t>
          </w:r>
        </w:p>
      </w:docPartBody>
    </w:docPart>
    <w:docPart>
      <w:docPartPr>
        <w:name w:val="09A63E38D43348A2A047660BFD9D9170"/>
        <w:category>
          <w:name w:val="General"/>
          <w:gallery w:val="placeholder"/>
        </w:category>
        <w:types>
          <w:type w:val="bbPlcHdr"/>
        </w:types>
        <w:behaviors>
          <w:behavior w:val="content"/>
        </w:behaviors>
        <w:guid w:val="{DA6B30BD-1ADB-47EB-BFD1-2FA392828C5E}"/>
      </w:docPartPr>
      <w:docPartBody>
        <w:p w:rsidR="00B663F4" w:rsidRDefault="00000000">
          <w:pPr>
            <w:pStyle w:val="09A63E38D43348A2A047660BFD9D9170"/>
          </w:pPr>
          <w:r w:rsidRPr="007D4A2B">
            <w:rPr>
              <w:rStyle w:val="Heading5Char"/>
            </w:rPr>
            <w:t>Level 5 Heading.</w:t>
          </w:r>
        </w:p>
      </w:docPartBody>
    </w:docPart>
    <w:docPart>
      <w:docPartPr>
        <w:name w:val="645ADB720F9C4BBAA3A3713304722CE7"/>
        <w:category>
          <w:name w:val="General"/>
          <w:gallery w:val="placeholder"/>
        </w:category>
        <w:types>
          <w:type w:val="bbPlcHdr"/>
        </w:types>
        <w:behaviors>
          <w:behavior w:val="content"/>
        </w:behaviors>
        <w:guid w:val="{F273B052-20BA-4265-B363-0952270A4A86}"/>
      </w:docPartPr>
      <w:docPartBody>
        <w:p w:rsidR="00B663F4" w:rsidRDefault="00000000">
          <w:pPr>
            <w:pStyle w:val="645ADB720F9C4BBAA3A3713304722CE7"/>
          </w:pPr>
          <w:r>
            <w:t>Like all sections of your paper, references start on their own page, like the page that follows this one. All in-text citations should also be included your references.</w:t>
          </w:r>
        </w:p>
      </w:docPartBody>
    </w:docPart>
    <w:docPart>
      <w:docPartPr>
        <w:name w:val="C3CD873F6B674CFE88375CC4C31DFA5A"/>
        <w:category>
          <w:name w:val="General"/>
          <w:gallery w:val="placeholder"/>
        </w:category>
        <w:types>
          <w:type w:val="bbPlcHdr"/>
        </w:types>
        <w:behaviors>
          <w:behavior w:val="content"/>
        </w:behaviors>
        <w:guid w:val="{D5436471-8F78-4123-BFBA-1094B9AD6B29}"/>
      </w:docPartPr>
      <w:docPartBody>
        <w:p w:rsidR="00B663F4" w:rsidRDefault="00000000">
          <w:pPr>
            <w:pStyle w:val="C3CD873F6B674CFE88375CC4C31DFA5A"/>
          </w:pPr>
          <w:r w:rsidRPr="576062CF">
            <w:t>References</w:t>
          </w:r>
        </w:p>
      </w:docPartBody>
    </w:docPart>
    <w:docPart>
      <w:docPartPr>
        <w:name w:val="FB997A4812854A9B85798EFD557DE20E"/>
        <w:category>
          <w:name w:val="General"/>
          <w:gallery w:val="placeholder"/>
        </w:category>
        <w:types>
          <w:type w:val="bbPlcHdr"/>
        </w:types>
        <w:behaviors>
          <w:behavior w:val="content"/>
        </w:behaviors>
        <w:guid w:val="{FF372BD6-90CE-4C29-A59E-E194FE7F7EB2}"/>
      </w:docPartPr>
      <w:docPartBody>
        <w:p w:rsidR="00B663F4" w:rsidRDefault="00000000">
          <w:pPr>
            <w:pStyle w:val="FB997A4812854A9B85798EFD557DE20E"/>
          </w:pPr>
          <w:r>
            <w:t>Last Name, A. B. (Year). Article Title.</w:t>
          </w:r>
        </w:p>
      </w:docPartBody>
    </w:docPart>
    <w:docPart>
      <w:docPartPr>
        <w:name w:val="588D9387C4884AC8B29C8CFD2C123CA8"/>
        <w:category>
          <w:name w:val="General"/>
          <w:gallery w:val="placeholder"/>
        </w:category>
        <w:types>
          <w:type w:val="bbPlcHdr"/>
        </w:types>
        <w:behaviors>
          <w:behavior w:val="content"/>
        </w:behaviors>
        <w:guid w:val="{535082C8-2777-47A7-A569-017441383091}"/>
      </w:docPartPr>
      <w:docPartBody>
        <w:p w:rsidR="00B663F4" w:rsidRDefault="00000000">
          <w:pPr>
            <w:pStyle w:val="588D9387C4884AC8B29C8CFD2C123CA8"/>
          </w:pPr>
          <w:r w:rsidRPr="00530EF3">
            <w:rPr>
              <w:rStyle w:val="Emphasis"/>
            </w:rPr>
            <w:t>Journal Title</w:t>
          </w:r>
        </w:p>
      </w:docPartBody>
    </w:docPart>
    <w:docPart>
      <w:docPartPr>
        <w:name w:val="30B7B5E3A56E4969A42499C7B7C0CBF8"/>
        <w:category>
          <w:name w:val="General"/>
          <w:gallery w:val="placeholder"/>
        </w:category>
        <w:types>
          <w:type w:val="bbPlcHdr"/>
        </w:types>
        <w:behaviors>
          <w:behavior w:val="content"/>
        </w:behaviors>
        <w:guid w:val="{4AB2590B-4F06-4923-976F-A94FDB3784A7}"/>
      </w:docPartPr>
      <w:docPartBody>
        <w:p w:rsidR="00B663F4" w:rsidRDefault="00000000">
          <w:pPr>
            <w:pStyle w:val="30B7B5E3A56E4969A42499C7B7C0CBF8"/>
          </w:pPr>
          <w:r w:rsidRPr="00530EF3">
            <w:t>, Pages #-#. URL.</w:t>
          </w:r>
        </w:p>
      </w:docPartBody>
    </w:docPart>
    <w:docPart>
      <w:docPartPr>
        <w:name w:val="60A145853F364A888576DD43B881A3C1"/>
        <w:category>
          <w:name w:val="General"/>
          <w:gallery w:val="placeholder"/>
        </w:category>
        <w:types>
          <w:type w:val="bbPlcHdr"/>
        </w:types>
        <w:behaviors>
          <w:behavior w:val="content"/>
        </w:behaviors>
        <w:guid w:val="{1ED62874-0EFC-49B0-AECC-F7D7A6DD7824}"/>
      </w:docPartPr>
      <w:docPartBody>
        <w:p w:rsidR="00B663F4" w:rsidRDefault="00000000">
          <w:pPr>
            <w:pStyle w:val="60A145853F364A888576DD43B881A3C1"/>
          </w:pPr>
          <w:r w:rsidRPr="72E609EB">
            <w:rPr>
              <w:color w:val="4472C4" w:themeColor="accent1"/>
              <w:u w:val="single"/>
            </w:rPr>
            <w:t>URL</w:t>
          </w:r>
          <w:r>
            <w:t>.</w:t>
          </w:r>
        </w:p>
      </w:docPartBody>
    </w:docPart>
    <w:docPart>
      <w:docPartPr>
        <w:name w:val="D4375DA0BDF64900B4F500F324527572"/>
        <w:category>
          <w:name w:val="General"/>
          <w:gallery w:val="placeholder"/>
        </w:category>
        <w:types>
          <w:type w:val="bbPlcHdr"/>
        </w:types>
        <w:behaviors>
          <w:behavior w:val="content"/>
        </w:behaviors>
        <w:guid w:val="{A2AAE0B1-57A9-42C4-95D6-B9ACF2489582}"/>
      </w:docPartPr>
      <w:docPartBody>
        <w:p w:rsidR="00B663F4" w:rsidRDefault="00000000">
          <w:pPr>
            <w:pStyle w:val="D4375DA0BDF64900B4F500F324527572"/>
          </w:pPr>
          <w:r w:rsidRPr="00530EF3">
            <w:t>Last Name, C. D. (Year).</w:t>
          </w:r>
        </w:p>
      </w:docPartBody>
    </w:docPart>
    <w:docPart>
      <w:docPartPr>
        <w:name w:val="6F828313C7C140FEB6CD3746A717DD08"/>
        <w:category>
          <w:name w:val="General"/>
          <w:gallery w:val="placeholder"/>
        </w:category>
        <w:types>
          <w:type w:val="bbPlcHdr"/>
        </w:types>
        <w:behaviors>
          <w:behavior w:val="content"/>
        </w:behaviors>
        <w:guid w:val="{6133C3DE-BB14-4D71-9B5B-6578EAD94744}"/>
      </w:docPartPr>
      <w:docPartBody>
        <w:p w:rsidR="00B663F4" w:rsidRDefault="00000000">
          <w:pPr>
            <w:pStyle w:val="6F828313C7C140FEB6CD3746A717DD08"/>
          </w:pPr>
          <w:r w:rsidRPr="00530EF3">
            <w:rPr>
              <w:rStyle w:val="Emphasis"/>
            </w:rPr>
            <w:t>Book Title</w:t>
          </w:r>
        </w:p>
      </w:docPartBody>
    </w:docPart>
    <w:docPart>
      <w:docPartPr>
        <w:name w:val="00299F631B5C428C96FCB98549AFE548"/>
        <w:category>
          <w:name w:val="General"/>
          <w:gallery w:val="placeholder"/>
        </w:category>
        <w:types>
          <w:type w:val="bbPlcHdr"/>
        </w:types>
        <w:behaviors>
          <w:behavior w:val="content"/>
        </w:behaviors>
        <w:guid w:val="{D5D14CBD-4D24-44BF-A4E1-06A07D8457AD}"/>
      </w:docPartPr>
      <w:docPartBody>
        <w:p w:rsidR="00B663F4" w:rsidRDefault="00000000">
          <w:pPr>
            <w:pStyle w:val="00299F631B5C428C96FCB98549AFE548"/>
          </w:pPr>
          <w:r w:rsidRPr="72E609EB">
            <w:rPr>
              <w:color w:val="4472C4" w:themeColor="accent1"/>
              <w:u w:val="single"/>
            </w:rPr>
            <w:t>URL</w:t>
          </w:r>
          <w:r>
            <w:t>.</w:t>
          </w:r>
        </w:p>
      </w:docPartBody>
    </w:docPart>
    <w:docPart>
      <w:docPartPr>
        <w:name w:val="CFC160FEA18F48398905FDE126BE8A9F"/>
        <w:category>
          <w:name w:val="General"/>
          <w:gallery w:val="placeholder"/>
        </w:category>
        <w:types>
          <w:type w:val="bbPlcHdr"/>
        </w:types>
        <w:behaviors>
          <w:behavior w:val="content"/>
        </w:behaviors>
        <w:guid w:val="{8733A5CA-27E1-4B03-8E0A-132D726C288A}"/>
      </w:docPartPr>
      <w:docPartBody>
        <w:p w:rsidR="00B663F4" w:rsidRDefault="00000000">
          <w:pPr>
            <w:pStyle w:val="CFC160FEA18F48398905FDE126BE8A9F"/>
          </w:pPr>
          <w:r>
            <w:t>Last Name, D. E., Last Name, F. G. (Year).</w:t>
          </w:r>
        </w:p>
      </w:docPartBody>
    </w:docPart>
    <w:docPart>
      <w:docPartPr>
        <w:name w:val="9E5BC217F84246CFA691401900C843EA"/>
        <w:category>
          <w:name w:val="General"/>
          <w:gallery w:val="placeholder"/>
        </w:category>
        <w:types>
          <w:type w:val="bbPlcHdr"/>
        </w:types>
        <w:behaviors>
          <w:behavior w:val="content"/>
        </w:behaviors>
        <w:guid w:val="{1192CFD3-4059-48C0-B806-CFCDAB51AA1A}"/>
      </w:docPartPr>
      <w:docPartBody>
        <w:p w:rsidR="00B663F4" w:rsidRDefault="00000000">
          <w:pPr>
            <w:pStyle w:val="9E5BC217F84246CFA691401900C843EA"/>
          </w:pPr>
          <w:r w:rsidRPr="00530EF3">
            <w:rPr>
              <w:rStyle w:val="Emphasis"/>
            </w:rPr>
            <w:t>Report Title</w:t>
          </w:r>
        </w:p>
      </w:docPartBody>
    </w:docPart>
    <w:docPart>
      <w:docPartPr>
        <w:name w:val="068944B099354342AE6A970C016F0E29"/>
        <w:category>
          <w:name w:val="General"/>
          <w:gallery w:val="placeholder"/>
        </w:category>
        <w:types>
          <w:type w:val="bbPlcHdr"/>
        </w:types>
        <w:behaviors>
          <w:behavior w:val="content"/>
        </w:behaviors>
        <w:guid w:val="{313233D6-C4C0-4C48-ADB7-2964EDA907F8}"/>
      </w:docPartPr>
      <w:docPartBody>
        <w:p w:rsidR="00B663F4" w:rsidRDefault="00000000">
          <w:pPr>
            <w:pStyle w:val="068944B099354342AE6A970C016F0E29"/>
          </w:pPr>
          <w:r w:rsidRPr="72E609EB">
            <w:rPr>
              <w:color w:val="4472C4" w:themeColor="accent1"/>
              <w:u w:val="single"/>
            </w:rPr>
            <w:t>URL</w:t>
          </w:r>
          <w:r>
            <w:t>.</w:t>
          </w:r>
        </w:p>
      </w:docPartBody>
    </w:docPart>
    <w:docPart>
      <w:docPartPr>
        <w:name w:val="E30AC0FCCA144B2B8AD3B352AAD4A85D"/>
        <w:category>
          <w:name w:val="General"/>
          <w:gallery w:val="placeholder"/>
        </w:category>
        <w:types>
          <w:type w:val="bbPlcHdr"/>
        </w:types>
        <w:behaviors>
          <w:behavior w:val="content"/>
        </w:behaviors>
        <w:guid w:val="{F4EC42CF-F047-48B2-A420-AC4FD6C3B581}"/>
      </w:docPartPr>
      <w:docPartBody>
        <w:p w:rsidR="00B663F4" w:rsidRDefault="00000000">
          <w:pPr>
            <w:pStyle w:val="E30AC0FCCA144B2B8AD3B352AAD4A85D"/>
          </w:pPr>
          <w:r>
            <w:t>Last Name, H. I. (Year, Month Day). Article Title/Headline.</w:t>
          </w:r>
        </w:p>
      </w:docPartBody>
    </w:docPart>
    <w:docPart>
      <w:docPartPr>
        <w:name w:val="693874116C884998A68AADFED858888E"/>
        <w:category>
          <w:name w:val="General"/>
          <w:gallery w:val="placeholder"/>
        </w:category>
        <w:types>
          <w:type w:val="bbPlcHdr"/>
        </w:types>
        <w:behaviors>
          <w:behavior w:val="content"/>
        </w:behaviors>
        <w:guid w:val="{6814014F-5674-48F1-9116-035FBB9B37F7}"/>
      </w:docPartPr>
      <w:docPartBody>
        <w:p w:rsidR="00B663F4" w:rsidRDefault="00000000">
          <w:pPr>
            <w:pStyle w:val="693874116C884998A68AADFED858888E"/>
          </w:pPr>
          <w:r w:rsidRPr="00530EF3">
            <w:rPr>
              <w:rStyle w:val="Emphasis"/>
            </w:rPr>
            <w:t>Periodical.</w:t>
          </w:r>
        </w:p>
      </w:docPartBody>
    </w:docPart>
    <w:docPart>
      <w:docPartPr>
        <w:name w:val="20D10ADF99D049DB9BD6D003A38CF8E8"/>
        <w:category>
          <w:name w:val="General"/>
          <w:gallery w:val="placeholder"/>
        </w:category>
        <w:types>
          <w:type w:val="bbPlcHdr"/>
        </w:types>
        <w:behaviors>
          <w:behavior w:val="content"/>
        </w:behaviors>
        <w:guid w:val="{3B3E52FC-823D-49DE-A49A-C24DBA22E676}"/>
      </w:docPartPr>
      <w:docPartBody>
        <w:p w:rsidR="00B663F4" w:rsidRDefault="00000000">
          <w:pPr>
            <w:pStyle w:val="20D10ADF99D049DB9BD6D003A38CF8E8"/>
          </w:pPr>
          <w:r>
            <w:t>Organization Name. (Year, Month Day).</w:t>
          </w:r>
        </w:p>
      </w:docPartBody>
    </w:docPart>
    <w:docPart>
      <w:docPartPr>
        <w:name w:val="6A036665816B45E492FED4601652E6FA"/>
        <w:category>
          <w:name w:val="General"/>
          <w:gallery w:val="placeholder"/>
        </w:category>
        <w:types>
          <w:type w:val="bbPlcHdr"/>
        </w:types>
        <w:behaviors>
          <w:behavior w:val="content"/>
        </w:behaviors>
        <w:guid w:val="{43B1BD7B-7048-422F-8730-996718BA4759}"/>
      </w:docPartPr>
      <w:docPartBody>
        <w:p w:rsidR="00B663F4" w:rsidRDefault="00000000">
          <w:pPr>
            <w:pStyle w:val="6A036665816B45E492FED4601652E6FA"/>
          </w:pPr>
          <w:r w:rsidRPr="00530EF3">
            <w:rPr>
              <w:rStyle w:val="Emphasis"/>
            </w:rPr>
            <w:t>Webpage Title.</w:t>
          </w:r>
        </w:p>
      </w:docPartBody>
    </w:docPart>
    <w:docPart>
      <w:docPartPr>
        <w:name w:val="606E3C8F2F2B48E0B7F5845853CE3E1A"/>
        <w:category>
          <w:name w:val="General"/>
          <w:gallery w:val="placeholder"/>
        </w:category>
        <w:types>
          <w:type w:val="bbPlcHdr"/>
        </w:types>
        <w:behaviors>
          <w:behavior w:val="content"/>
        </w:behaviors>
        <w:guid w:val="{63143189-9E08-4D8E-8404-DFB5943E9810}"/>
      </w:docPartPr>
      <w:docPartBody>
        <w:p w:rsidR="00B663F4" w:rsidRDefault="00000000">
          <w:pPr>
            <w:pStyle w:val="606E3C8F2F2B48E0B7F5845853CE3E1A"/>
          </w:pPr>
          <w:r w:rsidRPr="72E609EB">
            <w:rPr>
              <w:color w:val="4472C4" w:themeColor="accent1"/>
              <w:u w:val="single"/>
            </w:rPr>
            <w:t>URL</w:t>
          </w:r>
          <w:r>
            <w:t>.</w:t>
          </w:r>
        </w:p>
      </w:docPartBody>
    </w:docPart>
    <w:docPart>
      <w:docPartPr>
        <w:name w:val="7EB87B99EB4E41FAB00EAA65719DD192"/>
        <w:category>
          <w:name w:val="General"/>
          <w:gallery w:val="placeholder"/>
        </w:category>
        <w:types>
          <w:type w:val="bbPlcHdr"/>
        </w:types>
        <w:behaviors>
          <w:behavior w:val="content"/>
        </w:behaviors>
        <w:guid w:val="{26876351-FA7C-4645-B9AB-2DD457D3D89D}"/>
      </w:docPartPr>
      <w:docPartBody>
        <w:p w:rsidR="00B663F4" w:rsidRDefault="00000000">
          <w:pPr>
            <w:pStyle w:val="7EB87B99EB4E41FAB00EAA65719DD192"/>
          </w:pPr>
          <w:r>
            <w:t>Footnotes</w:t>
          </w:r>
        </w:p>
      </w:docPartBody>
    </w:docPart>
    <w:docPart>
      <w:docPartPr>
        <w:name w:val="64973C69B04E4B1D9F37E017EB38D3D1"/>
        <w:category>
          <w:name w:val="General"/>
          <w:gallery w:val="placeholder"/>
        </w:category>
        <w:types>
          <w:type w:val="bbPlcHdr"/>
        </w:types>
        <w:behaviors>
          <w:behavior w:val="content"/>
        </w:behaviors>
        <w:guid w:val="{DC1FD8BC-EF60-43FC-B6B6-871EBEDBEE4E}"/>
      </w:docPartPr>
      <w:docPartBody>
        <w:p w:rsidR="00B663F4" w:rsidRDefault="00000000">
          <w:pPr>
            <w:pStyle w:val="64973C69B04E4B1D9F37E017EB38D3D1"/>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don’t forget to delete its in-text reference at the end of the sample Heading 2 paragraph on the first page of body content in this template.</w:t>
          </w:r>
        </w:p>
      </w:docPartBody>
    </w:docPart>
    <w:docPart>
      <w:docPartPr>
        <w:name w:val="723CD7635E7F40B39A5D12DAE81BAC54"/>
        <w:category>
          <w:name w:val="General"/>
          <w:gallery w:val="placeholder"/>
        </w:category>
        <w:types>
          <w:type w:val="bbPlcHdr"/>
        </w:types>
        <w:behaviors>
          <w:behavior w:val="content"/>
        </w:behaviors>
        <w:guid w:val="{B12EF8C2-B15F-4B53-872C-AE18BAB91DED}"/>
      </w:docPartPr>
      <w:docPartBody>
        <w:p w:rsidR="00B663F4" w:rsidRDefault="00000000">
          <w:pPr>
            <w:pStyle w:val="723CD7635E7F40B39A5D12DAE81BAC54"/>
          </w:pPr>
          <w:r w:rsidRPr="576062CF">
            <w:t>Tables</w:t>
          </w:r>
        </w:p>
      </w:docPartBody>
    </w:docPart>
    <w:docPart>
      <w:docPartPr>
        <w:name w:val="6483E22C6D884EDFB9DC8AA5052E24CB"/>
        <w:category>
          <w:name w:val="General"/>
          <w:gallery w:val="placeholder"/>
        </w:category>
        <w:types>
          <w:type w:val="bbPlcHdr"/>
        </w:types>
        <w:behaviors>
          <w:behavior w:val="content"/>
        </w:behaviors>
        <w:guid w:val="{70F39545-2D13-43B4-82C9-7620F6F4E1BC}"/>
      </w:docPartPr>
      <w:docPartBody>
        <w:p w:rsidR="00B663F4" w:rsidRDefault="00000000">
          <w:pPr>
            <w:pStyle w:val="6483E22C6D884EDFB9DC8AA5052E24CB"/>
          </w:pPr>
          <w:r>
            <w:t>Table 1</w:t>
          </w:r>
        </w:p>
      </w:docPartBody>
    </w:docPart>
    <w:docPart>
      <w:docPartPr>
        <w:name w:val="F698D11A0F1F49E9A190F422286C9B27"/>
        <w:category>
          <w:name w:val="General"/>
          <w:gallery w:val="placeholder"/>
        </w:category>
        <w:types>
          <w:type w:val="bbPlcHdr"/>
        </w:types>
        <w:behaviors>
          <w:behavior w:val="content"/>
        </w:behaviors>
        <w:guid w:val="{A9BCC9E5-269E-41DE-B4AD-D4BF49EE46FD}"/>
      </w:docPartPr>
      <w:docPartBody>
        <w:p w:rsidR="00B663F4" w:rsidRDefault="00000000">
          <w:pPr>
            <w:pStyle w:val="F698D11A0F1F49E9A190F422286C9B27"/>
          </w:pPr>
          <w:r w:rsidRPr="00530EF3">
            <w:t>Table Title</w:t>
          </w:r>
        </w:p>
      </w:docPartBody>
    </w:docPart>
    <w:docPart>
      <w:docPartPr>
        <w:name w:val="3A4329A1AC0D425E8E1658598F90A29E"/>
        <w:category>
          <w:name w:val="General"/>
          <w:gallery w:val="placeholder"/>
        </w:category>
        <w:types>
          <w:type w:val="bbPlcHdr"/>
        </w:types>
        <w:behaviors>
          <w:behavior w:val="content"/>
        </w:behaviors>
        <w:guid w:val="{DD0F00A4-C972-4F17-88CD-930B7B65F57E}"/>
      </w:docPartPr>
      <w:docPartBody>
        <w:p w:rsidR="00B663F4" w:rsidRDefault="00000000">
          <w:pPr>
            <w:pStyle w:val="3A4329A1AC0D425E8E1658598F90A29E"/>
          </w:pPr>
          <w:r w:rsidRPr="576062CF">
            <w:t>Column Head</w:t>
          </w:r>
        </w:p>
      </w:docPartBody>
    </w:docPart>
    <w:docPart>
      <w:docPartPr>
        <w:name w:val="24CD327587B645509ABF909F67893EC5"/>
        <w:category>
          <w:name w:val="General"/>
          <w:gallery w:val="placeholder"/>
        </w:category>
        <w:types>
          <w:type w:val="bbPlcHdr"/>
        </w:types>
        <w:behaviors>
          <w:behavior w:val="content"/>
        </w:behaviors>
        <w:guid w:val="{E7B973D8-2546-4DCB-9E74-2A1F9D209032}"/>
      </w:docPartPr>
      <w:docPartBody>
        <w:p w:rsidR="00B663F4" w:rsidRDefault="00000000">
          <w:pPr>
            <w:pStyle w:val="24CD327587B645509ABF909F67893EC5"/>
          </w:pPr>
          <w:r w:rsidRPr="576062CF">
            <w:t>Column Head</w:t>
          </w:r>
        </w:p>
      </w:docPartBody>
    </w:docPart>
    <w:docPart>
      <w:docPartPr>
        <w:name w:val="342D8265C8764D61A09F8DEB7B025348"/>
        <w:category>
          <w:name w:val="General"/>
          <w:gallery w:val="placeholder"/>
        </w:category>
        <w:types>
          <w:type w:val="bbPlcHdr"/>
        </w:types>
        <w:behaviors>
          <w:behavior w:val="content"/>
        </w:behaviors>
        <w:guid w:val="{B454A310-8243-40D0-8C90-8CFA8D8235DC}"/>
      </w:docPartPr>
      <w:docPartBody>
        <w:p w:rsidR="00B663F4" w:rsidRDefault="00000000">
          <w:pPr>
            <w:pStyle w:val="342D8265C8764D61A09F8DEB7B025348"/>
          </w:pPr>
          <w:r w:rsidRPr="576062CF">
            <w:t>Column Head</w:t>
          </w:r>
        </w:p>
      </w:docPartBody>
    </w:docPart>
    <w:docPart>
      <w:docPartPr>
        <w:name w:val="6830B8B1DC0C4E2583446115848EEA40"/>
        <w:category>
          <w:name w:val="General"/>
          <w:gallery w:val="placeholder"/>
        </w:category>
        <w:types>
          <w:type w:val="bbPlcHdr"/>
        </w:types>
        <w:behaviors>
          <w:behavior w:val="content"/>
        </w:behaviors>
        <w:guid w:val="{5040F7BE-C343-4CFE-9888-42FD3861E111}"/>
      </w:docPartPr>
      <w:docPartBody>
        <w:p w:rsidR="00B663F4" w:rsidRDefault="00000000">
          <w:pPr>
            <w:pStyle w:val="6830B8B1DC0C4E2583446115848EEA40"/>
          </w:pPr>
          <w:r w:rsidRPr="576062CF">
            <w:t>Column Head</w:t>
          </w:r>
        </w:p>
      </w:docPartBody>
    </w:docPart>
    <w:docPart>
      <w:docPartPr>
        <w:name w:val="9DACB1F81B844AB99BD9170C9D7780D9"/>
        <w:category>
          <w:name w:val="General"/>
          <w:gallery w:val="placeholder"/>
        </w:category>
        <w:types>
          <w:type w:val="bbPlcHdr"/>
        </w:types>
        <w:behaviors>
          <w:behavior w:val="content"/>
        </w:behaviors>
        <w:guid w:val="{E87730C9-5EF1-4EE2-989B-1BDD67D7DC5F}"/>
      </w:docPartPr>
      <w:docPartBody>
        <w:p w:rsidR="00B663F4" w:rsidRDefault="00000000">
          <w:pPr>
            <w:pStyle w:val="9DACB1F81B844AB99BD9170C9D7780D9"/>
          </w:pPr>
          <w:r w:rsidRPr="576062CF">
            <w:t>Column Head</w:t>
          </w:r>
        </w:p>
      </w:docPartBody>
    </w:docPart>
    <w:docPart>
      <w:docPartPr>
        <w:name w:val="E428CFDE554C4C54A51A81688820BDDE"/>
        <w:category>
          <w:name w:val="General"/>
          <w:gallery w:val="placeholder"/>
        </w:category>
        <w:types>
          <w:type w:val="bbPlcHdr"/>
        </w:types>
        <w:behaviors>
          <w:behavior w:val="content"/>
        </w:behaviors>
        <w:guid w:val="{81ACF898-472F-42CE-A829-6585647EE33A}"/>
      </w:docPartPr>
      <w:docPartBody>
        <w:p w:rsidR="00B663F4" w:rsidRDefault="00000000">
          <w:pPr>
            <w:pStyle w:val="E428CFDE554C4C54A51A81688820BDDE"/>
          </w:pPr>
          <w:r w:rsidRPr="576062CF">
            <w:t>Row Head</w:t>
          </w:r>
        </w:p>
      </w:docPartBody>
    </w:docPart>
    <w:docPart>
      <w:docPartPr>
        <w:name w:val="575A62EF76174A149DF9F215A0837B90"/>
        <w:category>
          <w:name w:val="General"/>
          <w:gallery w:val="placeholder"/>
        </w:category>
        <w:types>
          <w:type w:val="bbPlcHdr"/>
        </w:types>
        <w:behaviors>
          <w:behavior w:val="content"/>
        </w:behaviors>
        <w:guid w:val="{029FDB7F-32A1-466C-9A85-7F1EA1329EB1}"/>
      </w:docPartPr>
      <w:docPartBody>
        <w:p w:rsidR="00B663F4" w:rsidRDefault="00000000">
          <w:pPr>
            <w:pStyle w:val="575A62EF76174A149DF9F215A0837B90"/>
          </w:pPr>
          <w:r>
            <w:t>123</w:t>
          </w:r>
        </w:p>
      </w:docPartBody>
    </w:docPart>
    <w:docPart>
      <w:docPartPr>
        <w:name w:val="E828BA7EC72D4550B268936007EBD097"/>
        <w:category>
          <w:name w:val="General"/>
          <w:gallery w:val="placeholder"/>
        </w:category>
        <w:types>
          <w:type w:val="bbPlcHdr"/>
        </w:types>
        <w:behaviors>
          <w:behavior w:val="content"/>
        </w:behaviors>
        <w:guid w:val="{5D4CA246-E847-4571-AA4E-9A8910FA5AAD}"/>
      </w:docPartPr>
      <w:docPartBody>
        <w:p w:rsidR="00B663F4" w:rsidRDefault="00000000">
          <w:pPr>
            <w:pStyle w:val="E828BA7EC72D4550B268936007EBD097"/>
          </w:pPr>
          <w:r>
            <w:t>123</w:t>
          </w:r>
        </w:p>
      </w:docPartBody>
    </w:docPart>
    <w:docPart>
      <w:docPartPr>
        <w:name w:val="3F831555FA3349D8BC53B6F4780FBB2A"/>
        <w:category>
          <w:name w:val="General"/>
          <w:gallery w:val="placeholder"/>
        </w:category>
        <w:types>
          <w:type w:val="bbPlcHdr"/>
        </w:types>
        <w:behaviors>
          <w:behavior w:val="content"/>
        </w:behaviors>
        <w:guid w:val="{05BCA923-8118-4469-83D4-B462961DDC31}"/>
      </w:docPartPr>
      <w:docPartBody>
        <w:p w:rsidR="00B663F4" w:rsidRDefault="00000000">
          <w:pPr>
            <w:pStyle w:val="3F831555FA3349D8BC53B6F4780FBB2A"/>
          </w:pPr>
          <w:r>
            <w:t>123</w:t>
          </w:r>
        </w:p>
      </w:docPartBody>
    </w:docPart>
    <w:docPart>
      <w:docPartPr>
        <w:name w:val="11B693B3ECBA44A98D5C4D51900D5301"/>
        <w:category>
          <w:name w:val="General"/>
          <w:gallery w:val="placeholder"/>
        </w:category>
        <w:types>
          <w:type w:val="bbPlcHdr"/>
        </w:types>
        <w:behaviors>
          <w:behavior w:val="content"/>
        </w:behaviors>
        <w:guid w:val="{7495D592-58A9-4112-B4CD-098AC070F84A}"/>
      </w:docPartPr>
      <w:docPartBody>
        <w:p w:rsidR="00B663F4" w:rsidRDefault="00000000">
          <w:pPr>
            <w:pStyle w:val="11B693B3ECBA44A98D5C4D51900D5301"/>
          </w:pPr>
          <w:r>
            <w:t>123</w:t>
          </w:r>
        </w:p>
      </w:docPartBody>
    </w:docPart>
    <w:docPart>
      <w:docPartPr>
        <w:name w:val="0704368940B84CB9A8E91C59998E177E"/>
        <w:category>
          <w:name w:val="General"/>
          <w:gallery w:val="placeholder"/>
        </w:category>
        <w:types>
          <w:type w:val="bbPlcHdr"/>
        </w:types>
        <w:behaviors>
          <w:behavior w:val="content"/>
        </w:behaviors>
        <w:guid w:val="{13A29D81-BA4D-41D7-B8B1-18B71ACA9012}"/>
      </w:docPartPr>
      <w:docPartBody>
        <w:p w:rsidR="00B663F4" w:rsidRDefault="00000000">
          <w:pPr>
            <w:pStyle w:val="0704368940B84CB9A8E91C59998E177E"/>
          </w:pPr>
          <w:r w:rsidRPr="576062CF">
            <w:t>Row Head</w:t>
          </w:r>
        </w:p>
      </w:docPartBody>
    </w:docPart>
    <w:docPart>
      <w:docPartPr>
        <w:name w:val="6850D3F27B644A6DAD85F539F3FB747C"/>
        <w:category>
          <w:name w:val="General"/>
          <w:gallery w:val="placeholder"/>
        </w:category>
        <w:types>
          <w:type w:val="bbPlcHdr"/>
        </w:types>
        <w:behaviors>
          <w:behavior w:val="content"/>
        </w:behaviors>
        <w:guid w:val="{1670CB27-C3B9-42F7-8DD4-3DD3FA100080}"/>
      </w:docPartPr>
      <w:docPartBody>
        <w:p w:rsidR="00B663F4" w:rsidRDefault="00000000">
          <w:pPr>
            <w:pStyle w:val="6850D3F27B644A6DAD85F539F3FB747C"/>
          </w:pPr>
          <w:r>
            <w:t>456</w:t>
          </w:r>
        </w:p>
      </w:docPartBody>
    </w:docPart>
    <w:docPart>
      <w:docPartPr>
        <w:name w:val="37C21A95218E4490B89007ACEC0D4DD0"/>
        <w:category>
          <w:name w:val="General"/>
          <w:gallery w:val="placeholder"/>
        </w:category>
        <w:types>
          <w:type w:val="bbPlcHdr"/>
        </w:types>
        <w:behaviors>
          <w:behavior w:val="content"/>
        </w:behaviors>
        <w:guid w:val="{ACE6BD43-AFD3-4EBA-94B0-20CC61CDDEBA}"/>
      </w:docPartPr>
      <w:docPartBody>
        <w:p w:rsidR="00B663F4" w:rsidRDefault="00000000">
          <w:pPr>
            <w:pStyle w:val="37C21A95218E4490B89007ACEC0D4DD0"/>
          </w:pPr>
          <w:r>
            <w:t>456</w:t>
          </w:r>
        </w:p>
      </w:docPartBody>
    </w:docPart>
    <w:docPart>
      <w:docPartPr>
        <w:name w:val="010B041FE4EB47A28E5C2349A1F2A9F0"/>
        <w:category>
          <w:name w:val="General"/>
          <w:gallery w:val="placeholder"/>
        </w:category>
        <w:types>
          <w:type w:val="bbPlcHdr"/>
        </w:types>
        <w:behaviors>
          <w:behavior w:val="content"/>
        </w:behaviors>
        <w:guid w:val="{C173C269-9A24-4D62-AE96-EB8D90BA0B59}"/>
      </w:docPartPr>
      <w:docPartBody>
        <w:p w:rsidR="00B663F4" w:rsidRDefault="00000000">
          <w:pPr>
            <w:pStyle w:val="010B041FE4EB47A28E5C2349A1F2A9F0"/>
          </w:pPr>
          <w:r>
            <w:t>456</w:t>
          </w:r>
        </w:p>
      </w:docPartBody>
    </w:docPart>
    <w:docPart>
      <w:docPartPr>
        <w:name w:val="FD951D4EE69D44FDBC30EBDDE6CFF7E2"/>
        <w:category>
          <w:name w:val="General"/>
          <w:gallery w:val="placeholder"/>
        </w:category>
        <w:types>
          <w:type w:val="bbPlcHdr"/>
        </w:types>
        <w:behaviors>
          <w:behavior w:val="content"/>
        </w:behaviors>
        <w:guid w:val="{AB61939B-449F-43EF-A423-4CF4E0CB3510}"/>
      </w:docPartPr>
      <w:docPartBody>
        <w:p w:rsidR="00B663F4" w:rsidRDefault="00000000">
          <w:pPr>
            <w:pStyle w:val="FD951D4EE69D44FDBC30EBDDE6CFF7E2"/>
          </w:pPr>
          <w:r>
            <w:t>456</w:t>
          </w:r>
        </w:p>
      </w:docPartBody>
    </w:docPart>
    <w:docPart>
      <w:docPartPr>
        <w:name w:val="6A896CBA25CF45339E80AC8B70026FA2"/>
        <w:category>
          <w:name w:val="General"/>
          <w:gallery w:val="placeholder"/>
        </w:category>
        <w:types>
          <w:type w:val="bbPlcHdr"/>
        </w:types>
        <w:behaviors>
          <w:behavior w:val="content"/>
        </w:behaviors>
        <w:guid w:val="{73D26486-98AB-45B2-839C-57CF7C9C90AD}"/>
      </w:docPartPr>
      <w:docPartBody>
        <w:p w:rsidR="00B663F4" w:rsidRDefault="00000000">
          <w:pPr>
            <w:pStyle w:val="6A896CBA25CF45339E80AC8B70026FA2"/>
          </w:pPr>
          <w:r w:rsidRPr="576062CF">
            <w:t>Row Head</w:t>
          </w:r>
        </w:p>
      </w:docPartBody>
    </w:docPart>
    <w:docPart>
      <w:docPartPr>
        <w:name w:val="D8843DD24375465793EEE83E692E0A6B"/>
        <w:category>
          <w:name w:val="General"/>
          <w:gallery w:val="placeholder"/>
        </w:category>
        <w:types>
          <w:type w:val="bbPlcHdr"/>
        </w:types>
        <w:behaviors>
          <w:behavior w:val="content"/>
        </w:behaviors>
        <w:guid w:val="{E75FFEA6-F6A6-46B8-9DC4-5F9DCE43D1BB}"/>
      </w:docPartPr>
      <w:docPartBody>
        <w:p w:rsidR="00B663F4" w:rsidRDefault="00000000">
          <w:pPr>
            <w:pStyle w:val="D8843DD24375465793EEE83E692E0A6B"/>
          </w:pPr>
          <w:r>
            <w:t>789</w:t>
          </w:r>
        </w:p>
      </w:docPartBody>
    </w:docPart>
    <w:docPart>
      <w:docPartPr>
        <w:name w:val="E559B9817B09446DB0179756D119259B"/>
        <w:category>
          <w:name w:val="General"/>
          <w:gallery w:val="placeholder"/>
        </w:category>
        <w:types>
          <w:type w:val="bbPlcHdr"/>
        </w:types>
        <w:behaviors>
          <w:behavior w:val="content"/>
        </w:behaviors>
        <w:guid w:val="{71F6C44E-B5C1-4C48-9895-33F606EEA7A3}"/>
      </w:docPartPr>
      <w:docPartBody>
        <w:p w:rsidR="00B663F4" w:rsidRDefault="00000000">
          <w:pPr>
            <w:pStyle w:val="E559B9817B09446DB0179756D119259B"/>
          </w:pPr>
          <w:r>
            <w:t>789</w:t>
          </w:r>
        </w:p>
      </w:docPartBody>
    </w:docPart>
    <w:docPart>
      <w:docPartPr>
        <w:name w:val="80298011291D47A7ADF5FB3023CD953D"/>
        <w:category>
          <w:name w:val="General"/>
          <w:gallery w:val="placeholder"/>
        </w:category>
        <w:types>
          <w:type w:val="bbPlcHdr"/>
        </w:types>
        <w:behaviors>
          <w:behavior w:val="content"/>
        </w:behaviors>
        <w:guid w:val="{56CD688A-5F97-4AF3-86ED-3F0CCB7ADC22}"/>
      </w:docPartPr>
      <w:docPartBody>
        <w:p w:rsidR="00B663F4" w:rsidRDefault="00000000">
          <w:pPr>
            <w:pStyle w:val="80298011291D47A7ADF5FB3023CD953D"/>
          </w:pPr>
          <w:r>
            <w:t>789</w:t>
          </w:r>
        </w:p>
      </w:docPartBody>
    </w:docPart>
    <w:docPart>
      <w:docPartPr>
        <w:name w:val="2C73ACD80C1743E3875C22E9A86E86D1"/>
        <w:category>
          <w:name w:val="General"/>
          <w:gallery w:val="placeholder"/>
        </w:category>
        <w:types>
          <w:type w:val="bbPlcHdr"/>
        </w:types>
        <w:behaviors>
          <w:behavior w:val="content"/>
        </w:behaviors>
        <w:guid w:val="{F22FDE56-7FDD-451C-95BE-363E755AAA26}"/>
      </w:docPartPr>
      <w:docPartBody>
        <w:p w:rsidR="00B663F4" w:rsidRDefault="00000000">
          <w:pPr>
            <w:pStyle w:val="2C73ACD80C1743E3875C22E9A86E86D1"/>
          </w:pPr>
          <w:r>
            <w:t>789</w:t>
          </w:r>
        </w:p>
      </w:docPartBody>
    </w:docPart>
    <w:docPart>
      <w:docPartPr>
        <w:name w:val="854165C3FA3940A1862C4BD7D409415E"/>
        <w:category>
          <w:name w:val="General"/>
          <w:gallery w:val="placeholder"/>
        </w:category>
        <w:types>
          <w:type w:val="bbPlcHdr"/>
        </w:types>
        <w:behaviors>
          <w:behavior w:val="content"/>
        </w:behaviors>
        <w:guid w:val="{413C699D-B38D-4599-A95C-05B5D470A431}"/>
      </w:docPartPr>
      <w:docPartBody>
        <w:p w:rsidR="00B663F4" w:rsidRDefault="00000000">
          <w:pPr>
            <w:pStyle w:val="854165C3FA3940A1862C4BD7D409415E"/>
          </w:pPr>
          <w:r w:rsidRPr="576062CF">
            <w:t>Row Head</w:t>
          </w:r>
        </w:p>
      </w:docPartBody>
    </w:docPart>
    <w:docPart>
      <w:docPartPr>
        <w:name w:val="2B860097AC70404381DAD3F9C4753926"/>
        <w:category>
          <w:name w:val="General"/>
          <w:gallery w:val="placeholder"/>
        </w:category>
        <w:types>
          <w:type w:val="bbPlcHdr"/>
        </w:types>
        <w:behaviors>
          <w:behavior w:val="content"/>
        </w:behaviors>
        <w:guid w:val="{56AAEBFF-5A5F-44AB-8A54-AF1EEDBBAB9B}"/>
      </w:docPartPr>
      <w:docPartBody>
        <w:p w:rsidR="00B663F4" w:rsidRDefault="00000000">
          <w:pPr>
            <w:pStyle w:val="2B860097AC70404381DAD3F9C4753926"/>
          </w:pPr>
          <w:r>
            <w:t>123</w:t>
          </w:r>
        </w:p>
      </w:docPartBody>
    </w:docPart>
    <w:docPart>
      <w:docPartPr>
        <w:name w:val="45EE5C4B07154ED2B6CC44B323FDA7F9"/>
        <w:category>
          <w:name w:val="General"/>
          <w:gallery w:val="placeholder"/>
        </w:category>
        <w:types>
          <w:type w:val="bbPlcHdr"/>
        </w:types>
        <w:behaviors>
          <w:behavior w:val="content"/>
        </w:behaviors>
        <w:guid w:val="{3B04CA10-05E3-495E-8A62-09A9470B473C}"/>
      </w:docPartPr>
      <w:docPartBody>
        <w:p w:rsidR="00B663F4" w:rsidRDefault="00000000">
          <w:pPr>
            <w:pStyle w:val="45EE5C4B07154ED2B6CC44B323FDA7F9"/>
          </w:pPr>
          <w:r>
            <w:t>123</w:t>
          </w:r>
        </w:p>
      </w:docPartBody>
    </w:docPart>
    <w:docPart>
      <w:docPartPr>
        <w:name w:val="F1CCE25B3BE24BCE9FB415DCCE2A1781"/>
        <w:category>
          <w:name w:val="General"/>
          <w:gallery w:val="placeholder"/>
        </w:category>
        <w:types>
          <w:type w:val="bbPlcHdr"/>
        </w:types>
        <w:behaviors>
          <w:behavior w:val="content"/>
        </w:behaviors>
        <w:guid w:val="{C65F70DE-2CD6-4C29-93A9-DE6C4220F3D4}"/>
      </w:docPartPr>
      <w:docPartBody>
        <w:p w:rsidR="00B663F4" w:rsidRDefault="00000000">
          <w:pPr>
            <w:pStyle w:val="F1CCE25B3BE24BCE9FB415DCCE2A1781"/>
          </w:pPr>
          <w:r>
            <w:t>123</w:t>
          </w:r>
        </w:p>
      </w:docPartBody>
    </w:docPart>
    <w:docPart>
      <w:docPartPr>
        <w:name w:val="3078D44770EB4673BBCF156E923AC2A4"/>
        <w:category>
          <w:name w:val="General"/>
          <w:gallery w:val="placeholder"/>
        </w:category>
        <w:types>
          <w:type w:val="bbPlcHdr"/>
        </w:types>
        <w:behaviors>
          <w:behavior w:val="content"/>
        </w:behaviors>
        <w:guid w:val="{32925257-5149-4661-95F5-7CC2D368A60A}"/>
      </w:docPartPr>
      <w:docPartBody>
        <w:p w:rsidR="00B663F4" w:rsidRDefault="00000000">
          <w:pPr>
            <w:pStyle w:val="3078D44770EB4673BBCF156E923AC2A4"/>
          </w:pPr>
          <w:r>
            <w:t>123</w:t>
          </w:r>
        </w:p>
      </w:docPartBody>
    </w:docPart>
    <w:docPart>
      <w:docPartPr>
        <w:name w:val="F9CD4FF3EB89461793A901C8F1624435"/>
        <w:category>
          <w:name w:val="General"/>
          <w:gallery w:val="placeholder"/>
        </w:category>
        <w:types>
          <w:type w:val="bbPlcHdr"/>
        </w:types>
        <w:behaviors>
          <w:behavior w:val="content"/>
        </w:behaviors>
        <w:guid w:val="{DAA1A488-1DB7-4193-AA54-23947F23C9E9}"/>
      </w:docPartPr>
      <w:docPartBody>
        <w:p w:rsidR="00B663F4" w:rsidRDefault="00000000">
          <w:pPr>
            <w:pStyle w:val="F9CD4FF3EB89461793A901C8F1624435"/>
          </w:pPr>
          <w:r w:rsidRPr="576062CF">
            <w:t>Row Head</w:t>
          </w:r>
        </w:p>
      </w:docPartBody>
    </w:docPart>
    <w:docPart>
      <w:docPartPr>
        <w:name w:val="8421A457CDDB4DDA8F18F14697606B0A"/>
        <w:category>
          <w:name w:val="General"/>
          <w:gallery w:val="placeholder"/>
        </w:category>
        <w:types>
          <w:type w:val="bbPlcHdr"/>
        </w:types>
        <w:behaviors>
          <w:behavior w:val="content"/>
        </w:behaviors>
        <w:guid w:val="{2728B804-7AC3-4B94-812D-B1681CB0B159}"/>
      </w:docPartPr>
      <w:docPartBody>
        <w:p w:rsidR="00B663F4" w:rsidRDefault="00000000">
          <w:pPr>
            <w:pStyle w:val="8421A457CDDB4DDA8F18F14697606B0A"/>
          </w:pPr>
          <w:r>
            <w:t>456</w:t>
          </w:r>
        </w:p>
      </w:docPartBody>
    </w:docPart>
    <w:docPart>
      <w:docPartPr>
        <w:name w:val="A13683F9C5C74444B56F2E06048A3755"/>
        <w:category>
          <w:name w:val="General"/>
          <w:gallery w:val="placeholder"/>
        </w:category>
        <w:types>
          <w:type w:val="bbPlcHdr"/>
        </w:types>
        <w:behaviors>
          <w:behavior w:val="content"/>
        </w:behaviors>
        <w:guid w:val="{04388A6F-69DA-499C-B2FB-C4D5DA0F2246}"/>
      </w:docPartPr>
      <w:docPartBody>
        <w:p w:rsidR="00B663F4" w:rsidRDefault="00000000">
          <w:pPr>
            <w:pStyle w:val="A13683F9C5C74444B56F2E06048A3755"/>
          </w:pPr>
          <w:r>
            <w:t>456</w:t>
          </w:r>
        </w:p>
      </w:docPartBody>
    </w:docPart>
    <w:docPart>
      <w:docPartPr>
        <w:name w:val="3A8AADD80EE04F8DA06C530B2AAAF976"/>
        <w:category>
          <w:name w:val="General"/>
          <w:gallery w:val="placeholder"/>
        </w:category>
        <w:types>
          <w:type w:val="bbPlcHdr"/>
        </w:types>
        <w:behaviors>
          <w:behavior w:val="content"/>
        </w:behaviors>
        <w:guid w:val="{8B921094-9AED-4641-9513-BFB2C62DFCCC}"/>
      </w:docPartPr>
      <w:docPartBody>
        <w:p w:rsidR="00B663F4" w:rsidRDefault="00000000">
          <w:pPr>
            <w:pStyle w:val="3A8AADD80EE04F8DA06C530B2AAAF976"/>
          </w:pPr>
          <w:r>
            <w:t>456</w:t>
          </w:r>
        </w:p>
      </w:docPartBody>
    </w:docPart>
    <w:docPart>
      <w:docPartPr>
        <w:name w:val="581C9B50F17B4A24853CF43FB440DDC9"/>
        <w:category>
          <w:name w:val="General"/>
          <w:gallery w:val="placeholder"/>
        </w:category>
        <w:types>
          <w:type w:val="bbPlcHdr"/>
        </w:types>
        <w:behaviors>
          <w:behavior w:val="content"/>
        </w:behaviors>
        <w:guid w:val="{2BAC393C-DC8F-46B1-9E9F-EBBA07DCE715}"/>
      </w:docPartPr>
      <w:docPartBody>
        <w:p w:rsidR="00B663F4" w:rsidRDefault="00000000">
          <w:pPr>
            <w:pStyle w:val="581C9B50F17B4A24853CF43FB440DDC9"/>
          </w:pPr>
          <w:r>
            <w:t>456</w:t>
          </w:r>
        </w:p>
      </w:docPartBody>
    </w:docPart>
    <w:docPart>
      <w:docPartPr>
        <w:name w:val="95F5F94D912C4BDFBFE66BA639316BA0"/>
        <w:category>
          <w:name w:val="General"/>
          <w:gallery w:val="placeholder"/>
        </w:category>
        <w:types>
          <w:type w:val="bbPlcHdr"/>
        </w:types>
        <w:behaviors>
          <w:behavior w:val="content"/>
        </w:behaviors>
        <w:guid w:val="{CBAD38AD-22FB-4F96-AB1C-F5442750BF72}"/>
      </w:docPartPr>
      <w:docPartBody>
        <w:p w:rsidR="00B663F4" w:rsidRDefault="00000000">
          <w:pPr>
            <w:pStyle w:val="95F5F94D912C4BDFBFE66BA639316BA0"/>
          </w:pPr>
          <w:r w:rsidRPr="576062CF">
            <w:t>Row Head</w:t>
          </w:r>
        </w:p>
      </w:docPartBody>
    </w:docPart>
    <w:docPart>
      <w:docPartPr>
        <w:name w:val="74EA18775089441B840EC35858B1306F"/>
        <w:category>
          <w:name w:val="General"/>
          <w:gallery w:val="placeholder"/>
        </w:category>
        <w:types>
          <w:type w:val="bbPlcHdr"/>
        </w:types>
        <w:behaviors>
          <w:behavior w:val="content"/>
        </w:behaviors>
        <w:guid w:val="{F114A22D-DC22-49D8-B0D1-BA521C2CEE0F}"/>
      </w:docPartPr>
      <w:docPartBody>
        <w:p w:rsidR="00B663F4" w:rsidRDefault="00000000">
          <w:pPr>
            <w:pStyle w:val="74EA18775089441B840EC35858B1306F"/>
          </w:pPr>
          <w:r>
            <w:t>789</w:t>
          </w:r>
        </w:p>
      </w:docPartBody>
    </w:docPart>
    <w:docPart>
      <w:docPartPr>
        <w:name w:val="732C75644D074C16832E4B61360F8AEC"/>
        <w:category>
          <w:name w:val="General"/>
          <w:gallery w:val="placeholder"/>
        </w:category>
        <w:types>
          <w:type w:val="bbPlcHdr"/>
        </w:types>
        <w:behaviors>
          <w:behavior w:val="content"/>
        </w:behaviors>
        <w:guid w:val="{DC1FE47D-29DF-4BF6-8A68-0F5E2CDEFF87}"/>
      </w:docPartPr>
      <w:docPartBody>
        <w:p w:rsidR="00B663F4" w:rsidRDefault="00000000">
          <w:pPr>
            <w:pStyle w:val="732C75644D074C16832E4B61360F8AEC"/>
          </w:pPr>
          <w:r>
            <w:t>789</w:t>
          </w:r>
        </w:p>
      </w:docPartBody>
    </w:docPart>
    <w:docPart>
      <w:docPartPr>
        <w:name w:val="E76E088DC1A94AEF8666219F2402A9BE"/>
        <w:category>
          <w:name w:val="General"/>
          <w:gallery w:val="placeholder"/>
        </w:category>
        <w:types>
          <w:type w:val="bbPlcHdr"/>
        </w:types>
        <w:behaviors>
          <w:behavior w:val="content"/>
        </w:behaviors>
        <w:guid w:val="{1A0B5C17-7313-44B6-9A7E-BB7378D2B078}"/>
      </w:docPartPr>
      <w:docPartBody>
        <w:p w:rsidR="00B663F4" w:rsidRDefault="00000000">
          <w:pPr>
            <w:pStyle w:val="E76E088DC1A94AEF8666219F2402A9BE"/>
          </w:pPr>
          <w:r>
            <w:t>789</w:t>
          </w:r>
        </w:p>
      </w:docPartBody>
    </w:docPart>
    <w:docPart>
      <w:docPartPr>
        <w:name w:val="52456E18A20345C0849D96A6FD075E55"/>
        <w:category>
          <w:name w:val="General"/>
          <w:gallery w:val="placeholder"/>
        </w:category>
        <w:types>
          <w:type w:val="bbPlcHdr"/>
        </w:types>
        <w:behaviors>
          <w:behavior w:val="content"/>
        </w:behaviors>
        <w:guid w:val="{75ACAEEB-F16C-4C5C-825D-45F062F63088}"/>
      </w:docPartPr>
      <w:docPartBody>
        <w:p w:rsidR="00B663F4" w:rsidRDefault="00000000">
          <w:pPr>
            <w:pStyle w:val="52456E18A20345C0849D96A6FD075E55"/>
          </w:pPr>
          <w:r>
            <w:t>789</w:t>
          </w:r>
        </w:p>
      </w:docPartBody>
    </w:docPart>
    <w:docPart>
      <w:docPartPr>
        <w:name w:val="63B655D69EF2442F8E4C9DD8127762C1"/>
        <w:category>
          <w:name w:val="General"/>
          <w:gallery w:val="placeholder"/>
        </w:category>
        <w:types>
          <w:type w:val="bbPlcHdr"/>
        </w:types>
        <w:behaviors>
          <w:behavior w:val="content"/>
        </w:behaviors>
        <w:guid w:val="{8A1D70F4-BC64-4623-9F0F-386607219D91}"/>
      </w:docPartPr>
      <w:docPartBody>
        <w:p w:rsidR="00B663F4" w:rsidRDefault="00000000">
          <w:pPr>
            <w:pStyle w:val="63B655D69EF2442F8E4C9DD8127762C1"/>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439DDC8FBA15439DBE6D989AB7E1FB58"/>
        <w:category>
          <w:name w:val="General"/>
          <w:gallery w:val="placeholder"/>
        </w:category>
        <w:types>
          <w:type w:val="bbPlcHdr"/>
        </w:types>
        <w:behaviors>
          <w:behavior w:val="content"/>
        </w:behaviors>
        <w:guid w:val="{C69F4CE8-1094-4E33-B950-42A376C646E9}"/>
      </w:docPartPr>
      <w:docPartBody>
        <w:p w:rsidR="00B663F4" w:rsidRDefault="00000000">
          <w:pPr>
            <w:pStyle w:val="439DDC8FBA15439DBE6D989AB7E1FB58"/>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87E1D06C32D24884BDB753E9F3987859"/>
        <w:category>
          <w:name w:val="General"/>
          <w:gallery w:val="placeholder"/>
        </w:category>
        <w:types>
          <w:type w:val="bbPlcHdr"/>
        </w:types>
        <w:behaviors>
          <w:behavior w:val="content"/>
        </w:behaviors>
        <w:guid w:val="{5E686BA5-7AD6-4636-8180-35E5EB455025}"/>
      </w:docPartPr>
      <w:docPartBody>
        <w:p w:rsidR="00B663F4" w:rsidRDefault="00000000">
          <w:pPr>
            <w:pStyle w:val="87E1D06C32D24884BDB753E9F3987859"/>
          </w:pPr>
          <w:r w:rsidRPr="00B5233A">
            <w:t>Figures Title</w:t>
          </w:r>
        </w:p>
      </w:docPartBody>
    </w:docPart>
    <w:docPart>
      <w:docPartPr>
        <w:name w:val="85116E0AB7604864954F600CBC2B9662"/>
        <w:category>
          <w:name w:val="General"/>
          <w:gallery w:val="placeholder"/>
        </w:category>
        <w:types>
          <w:type w:val="bbPlcHdr"/>
        </w:types>
        <w:behaviors>
          <w:behavior w:val="content"/>
        </w:behaviors>
        <w:guid w:val="{36F9B24F-7F26-4CFD-B93C-E82D443326D9}"/>
      </w:docPartPr>
      <w:docPartBody>
        <w:p w:rsidR="00B663F4" w:rsidRDefault="00000000">
          <w:pPr>
            <w:pStyle w:val="85116E0AB7604864954F600CBC2B9662"/>
          </w:pPr>
          <w:r w:rsidRPr="00530EF3">
            <w:rPr>
              <w:b/>
            </w:rPr>
            <w:t>Figure 1.</w:t>
          </w:r>
        </w:p>
      </w:docPartBody>
    </w:docPart>
    <w:docPart>
      <w:docPartPr>
        <w:name w:val="EA9DDC9CBE3E47CE8CBDEA9A4308C128"/>
        <w:category>
          <w:name w:val="General"/>
          <w:gallery w:val="placeholder"/>
        </w:category>
        <w:types>
          <w:type w:val="bbPlcHdr"/>
        </w:types>
        <w:behaviors>
          <w:behavior w:val="content"/>
        </w:behaviors>
        <w:guid w:val="{77C5CC6C-1EBE-4CF3-BCCC-28590FA75264}"/>
      </w:docPartPr>
      <w:docPartBody>
        <w:p w:rsidR="00B663F4" w:rsidRDefault="00000000">
          <w:pPr>
            <w:pStyle w:val="EA9DDC9CBE3E47CE8CBDEA9A4308C128"/>
          </w:pPr>
          <w:r w:rsidRPr="00530EF3">
            <w:rPr>
              <w:i/>
              <w:iCs/>
            </w:rPr>
            <w:t>Include all figures in their own section, following references, footnotes, and tables. Include a numbered caption for each figure. Use the Table/Figure style for easy spacing between figure and caption.</w:t>
          </w:r>
        </w:p>
      </w:docPartBody>
    </w:docPart>
    <w:docPart>
      <w:docPartPr>
        <w:name w:val="3D565BEEB558493FB31C43690FF42513"/>
        <w:category>
          <w:name w:val="General"/>
          <w:gallery w:val="placeholder"/>
        </w:category>
        <w:types>
          <w:type w:val="bbPlcHdr"/>
        </w:types>
        <w:behaviors>
          <w:behavior w:val="content"/>
        </w:behaviors>
        <w:guid w:val="{08129505-A931-4E52-B283-37F9F977177F}"/>
      </w:docPartPr>
      <w:docPartBody>
        <w:p w:rsidR="00B663F4" w:rsidRDefault="00000000">
          <w:pPr>
            <w:pStyle w:val="3D565BEEB558493FB31C43690FF42513"/>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5E"/>
    <w:rsid w:val="00075B92"/>
    <w:rsid w:val="0085535E"/>
    <w:rsid w:val="00B66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57F7727D1B4FCFB440DEBBCED287EC">
    <w:name w:val="4057F7727D1B4FCFB440DEBBCED287EC"/>
  </w:style>
  <w:style w:type="paragraph" w:customStyle="1" w:styleId="09686C65122642078B2022B275231B3F">
    <w:name w:val="09686C65122642078B2022B275231B3F"/>
  </w:style>
  <w:style w:type="paragraph" w:customStyle="1" w:styleId="7573F3658FAC4867B64F63F21508C373">
    <w:name w:val="7573F3658FAC4867B64F63F21508C373"/>
  </w:style>
  <w:style w:type="paragraph" w:customStyle="1" w:styleId="7824BD8E8C7E4B6F9C6B13E39E6EE1C1">
    <w:name w:val="7824BD8E8C7E4B6F9C6B13E39E6EE1C1"/>
  </w:style>
  <w:style w:type="paragraph" w:customStyle="1" w:styleId="AF08719E8A1F47B9BD2BD75498971EBA">
    <w:name w:val="AF08719E8A1F47B9BD2BD75498971EBA"/>
  </w:style>
  <w:style w:type="paragraph" w:customStyle="1" w:styleId="7E96BC2E6EAF4DDCABADDF12356DC0A5">
    <w:name w:val="7E96BC2E6EAF4DDCABADDF12356DC0A5"/>
  </w:style>
  <w:style w:type="paragraph" w:customStyle="1" w:styleId="21FB7E11E21A453BB4E812728E481DA5">
    <w:name w:val="21FB7E11E21A453BB4E812728E481DA5"/>
  </w:style>
  <w:style w:type="paragraph" w:customStyle="1" w:styleId="EAB72B87F4364E7F84427E518DA5518E">
    <w:name w:val="EAB72B87F4364E7F84427E518DA5518E"/>
  </w:style>
  <w:style w:type="paragraph" w:customStyle="1" w:styleId="EE5C9CF2B7CA43279107434B31A7FDC8">
    <w:name w:val="EE5C9CF2B7CA43279107434B31A7FDC8"/>
  </w:style>
  <w:style w:type="paragraph" w:customStyle="1" w:styleId="9017D0CB284D4DF7925C6AEC904E50F6">
    <w:name w:val="9017D0CB284D4DF7925C6AEC904E50F6"/>
  </w:style>
  <w:style w:type="character" w:styleId="Strong">
    <w:name w:val="Strong"/>
    <w:basedOn w:val="DefaultParagraphFont"/>
    <w:uiPriority w:val="22"/>
    <w:qFormat/>
    <w:rPr>
      <w:b/>
      <w:bCs/>
    </w:rPr>
  </w:style>
  <w:style w:type="paragraph" w:customStyle="1" w:styleId="581C45F81D3B4AED955D53D3B4D98EDC">
    <w:name w:val="581C45F81D3B4AED955D53D3B4D98EDC"/>
  </w:style>
  <w:style w:type="character" w:styleId="Emphasis">
    <w:name w:val="Emphasis"/>
    <w:basedOn w:val="DefaultParagraphFont"/>
    <w:uiPriority w:val="20"/>
    <w:qFormat/>
    <w:rPr>
      <w:i/>
      <w:iCs/>
    </w:rPr>
  </w:style>
  <w:style w:type="paragraph" w:customStyle="1" w:styleId="CFC47831FCDF4263BD5939472FB69318">
    <w:name w:val="CFC47831FCDF4263BD5939472FB69318"/>
  </w:style>
  <w:style w:type="paragraph" w:customStyle="1" w:styleId="B9221ED1142A458FBC6B592DEB4EE43A">
    <w:name w:val="B9221ED1142A458FBC6B592DEB4EE43A"/>
  </w:style>
  <w:style w:type="paragraph" w:customStyle="1" w:styleId="F61A75FAB6964B5CA1D7E2B8B4F3FFC2">
    <w:name w:val="F61A75FAB6964B5CA1D7E2B8B4F3FFC2"/>
  </w:style>
  <w:style w:type="paragraph" w:customStyle="1" w:styleId="EF63057CC7B14BC5B2F84362086D4DE3">
    <w:name w:val="EF63057CC7B14BC5B2F84362086D4DE3"/>
  </w:style>
  <w:style w:type="character" w:customStyle="1" w:styleId="Heading1Char">
    <w:name w:val="Heading 1 Char"/>
    <w:basedOn w:val="DefaultParagraphFont"/>
    <w:link w:val="Heading1"/>
    <w:uiPriority w:val="9"/>
    <w:rPr>
      <w:rFonts w:eastAsiaTheme="minorHAnsi"/>
      <w:b/>
      <w:bCs/>
      <w:kern w:val="0"/>
      <w:lang w:val="en-US" w:eastAsia="en-US"/>
      <w14:ligatures w14:val="none"/>
    </w:rPr>
  </w:style>
  <w:style w:type="paragraph" w:customStyle="1" w:styleId="F82D2D8D42974B2283C47C630F4A9F10">
    <w:name w:val="F82D2D8D42974B2283C47C630F4A9F10"/>
  </w:style>
  <w:style w:type="paragraph" w:customStyle="1" w:styleId="888B74D0E04C4CDBBC4E110C21CCE2A9">
    <w:name w:val="888B74D0E04C4CDBBC4E110C21CCE2A9"/>
  </w:style>
  <w:style w:type="paragraph" w:customStyle="1" w:styleId="6938E7A485504A57AAA1138C079BBDDD">
    <w:name w:val="6938E7A485504A57AAA1138C079BBDDD"/>
  </w:style>
  <w:style w:type="paragraph" w:customStyle="1" w:styleId="97AA727EBD504884BED46A4F77F359D5">
    <w:name w:val="97AA727EBD504884BED46A4F77F359D5"/>
  </w:style>
  <w:style w:type="character" w:customStyle="1" w:styleId="Heading3Char">
    <w:name w:val="Heading 3 Char"/>
    <w:basedOn w:val="DefaultParagraphFont"/>
    <w:link w:val="Heading3"/>
    <w:uiPriority w:val="9"/>
    <w:rPr>
      <w:rFonts w:eastAsiaTheme="minorHAnsi"/>
      <w:b/>
      <w:bCs/>
      <w:i/>
      <w:iCs/>
      <w:kern w:val="0"/>
      <w:lang w:val="en-US" w:eastAsia="en-US"/>
      <w14:ligatures w14:val="none"/>
    </w:rPr>
  </w:style>
  <w:style w:type="paragraph" w:customStyle="1" w:styleId="34123D2C85524D90831DBE351B8F7DB8">
    <w:name w:val="34123D2C85524D90831DBE351B8F7DB8"/>
  </w:style>
  <w:style w:type="paragraph" w:customStyle="1" w:styleId="47C63EF41C454EE590651287A1940DF3">
    <w:name w:val="47C63EF41C454EE590651287A1940DF3"/>
  </w:style>
  <w:style w:type="character" w:customStyle="1" w:styleId="Heading4Char">
    <w:name w:val="Heading 4 Char"/>
    <w:basedOn w:val="DefaultParagraphFont"/>
    <w:link w:val="Heading4"/>
    <w:uiPriority w:val="9"/>
    <w:rPr>
      <w:rFonts w:eastAsiaTheme="minorHAnsi"/>
      <w:b/>
      <w:bCs/>
      <w:kern w:val="0"/>
      <w:lang w:val="en-US" w:eastAsia="en-US"/>
      <w14:ligatures w14:val="none"/>
    </w:rPr>
  </w:style>
  <w:style w:type="paragraph" w:customStyle="1" w:styleId="C300C8C80C8040D383B8861F4E7D47BF">
    <w:name w:val="C300C8C80C8040D383B8861F4E7D47BF"/>
  </w:style>
  <w:style w:type="paragraph" w:customStyle="1" w:styleId="0D08308783F84CD7A10D79CA6FD13227">
    <w:name w:val="0D08308783F84CD7A10D79CA6FD13227"/>
  </w:style>
  <w:style w:type="paragraph" w:customStyle="1" w:styleId="7366AACB8BD340BAB1530E7F1358B2D3">
    <w:name w:val="7366AACB8BD340BAB1530E7F1358B2D3"/>
  </w:style>
  <w:style w:type="paragraph" w:customStyle="1" w:styleId="CD109DC0B12F4C20808F0519EF994714">
    <w:name w:val="CD109DC0B12F4C20808F0519EF994714"/>
  </w:style>
  <w:style w:type="character" w:customStyle="1" w:styleId="Heading5Char">
    <w:name w:val="Heading 5 Char"/>
    <w:basedOn w:val="DefaultParagraphFont"/>
    <w:link w:val="Heading5"/>
    <w:uiPriority w:val="9"/>
    <w:rPr>
      <w:rFonts w:eastAsiaTheme="minorHAnsi"/>
      <w:b/>
      <w:bCs/>
      <w:i/>
      <w:iCs/>
      <w:kern w:val="0"/>
      <w:lang w:val="en-US" w:eastAsia="en-US"/>
      <w14:ligatures w14:val="none"/>
    </w:rPr>
  </w:style>
  <w:style w:type="paragraph" w:customStyle="1" w:styleId="09A63E38D43348A2A047660BFD9D9170">
    <w:name w:val="09A63E38D43348A2A047660BFD9D9170"/>
  </w:style>
  <w:style w:type="paragraph" w:customStyle="1" w:styleId="645ADB720F9C4BBAA3A3713304722CE7">
    <w:name w:val="645ADB720F9C4BBAA3A3713304722CE7"/>
  </w:style>
  <w:style w:type="paragraph" w:customStyle="1" w:styleId="C3CD873F6B674CFE88375CC4C31DFA5A">
    <w:name w:val="C3CD873F6B674CFE88375CC4C31DFA5A"/>
  </w:style>
  <w:style w:type="paragraph" w:customStyle="1" w:styleId="FB997A4812854A9B85798EFD557DE20E">
    <w:name w:val="FB997A4812854A9B85798EFD557DE20E"/>
  </w:style>
  <w:style w:type="paragraph" w:customStyle="1" w:styleId="588D9387C4884AC8B29C8CFD2C123CA8">
    <w:name w:val="588D9387C4884AC8B29C8CFD2C123CA8"/>
  </w:style>
  <w:style w:type="paragraph" w:customStyle="1" w:styleId="30B7B5E3A56E4969A42499C7B7C0CBF8">
    <w:name w:val="30B7B5E3A56E4969A42499C7B7C0CBF8"/>
  </w:style>
  <w:style w:type="paragraph" w:customStyle="1" w:styleId="60A145853F364A888576DD43B881A3C1">
    <w:name w:val="60A145853F364A888576DD43B881A3C1"/>
  </w:style>
  <w:style w:type="paragraph" w:customStyle="1" w:styleId="D4375DA0BDF64900B4F500F324527572">
    <w:name w:val="D4375DA0BDF64900B4F500F324527572"/>
  </w:style>
  <w:style w:type="paragraph" w:customStyle="1" w:styleId="6F828313C7C140FEB6CD3746A717DD08">
    <w:name w:val="6F828313C7C140FEB6CD3746A717DD08"/>
  </w:style>
  <w:style w:type="paragraph" w:customStyle="1" w:styleId="00299F631B5C428C96FCB98549AFE548">
    <w:name w:val="00299F631B5C428C96FCB98549AFE548"/>
  </w:style>
  <w:style w:type="paragraph" w:customStyle="1" w:styleId="CFC160FEA18F48398905FDE126BE8A9F">
    <w:name w:val="CFC160FEA18F48398905FDE126BE8A9F"/>
  </w:style>
  <w:style w:type="paragraph" w:customStyle="1" w:styleId="9E5BC217F84246CFA691401900C843EA">
    <w:name w:val="9E5BC217F84246CFA691401900C843EA"/>
  </w:style>
  <w:style w:type="paragraph" w:customStyle="1" w:styleId="068944B099354342AE6A970C016F0E29">
    <w:name w:val="068944B099354342AE6A970C016F0E29"/>
  </w:style>
  <w:style w:type="paragraph" w:customStyle="1" w:styleId="E30AC0FCCA144B2B8AD3B352AAD4A85D">
    <w:name w:val="E30AC0FCCA144B2B8AD3B352AAD4A85D"/>
  </w:style>
  <w:style w:type="paragraph" w:customStyle="1" w:styleId="693874116C884998A68AADFED858888E">
    <w:name w:val="693874116C884998A68AADFED858888E"/>
  </w:style>
  <w:style w:type="paragraph" w:customStyle="1" w:styleId="20D10ADF99D049DB9BD6D003A38CF8E8">
    <w:name w:val="20D10ADF99D049DB9BD6D003A38CF8E8"/>
  </w:style>
  <w:style w:type="paragraph" w:customStyle="1" w:styleId="6A036665816B45E492FED4601652E6FA">
    <w:name w:val="6A036665816B45E492FED4601652E6FA"/>
  </w:style>
  <w:style w:type="paragraph" w:customStyle="1" w:styleId="606E3C8F2F2B48E0B7F5845853CE3E1A">
    <w:name w:val="606E3C8F2F2B48E0B7F5845853CE3E1A"/>
  </w:style>
  <w:style w:type="paragraph" w:customStyle="1" w:styleId="7EB87B99EB4E41FAB00EAA65719DD192">
    <w:name w:val="7EB87B99EB4E41FAB00EAA65719DD192"/>
  </w:style>
  <w:style w:type="paragraph" w:customStyle="1" w:styleId="64973C69B04E4B1D9F37E017EB38D3D1">
    <w:name w:val="64973C69B04E4B1D9F37E017EB38D3D1"/>
  </w:style>
  <w:style w:type="paragraph" w:customStyle="1" w:styleId="723CD7635E7F40B39A5D12DAE81BAC54">
    <w:name w:val="723CD7635E7F40B39A5D12DAE81BAC54"/>
  </w:style>
  <w:style w:type="paragraph" w:customStyle="1" w:styleId="6483E22C6D884EDFB9DC8AA5052E24CB">
    <w:name w:val="6483E22C6D884EDFB9DC8AA5052E24CB"/>
  </w:style>
  <w:style w:type="paragraph" w:customStyle="1" w:styleId="F698D11A0F1F49E9A190F422286C9B27">
    <w:name w:val="F698D11A0F1F49E9A190F422286C9B27"/>
  </w:style>
  <w:style w:type="paragraph" w:customStyle="1" w:styleId="3A4329A1AC0D425E8E1658598F90A29E">
    <w:name w:val="3A4329A1AC0D425E8E1658598F90A29E"/>
  </w:style>
  <w:style w:type="paragraph" w:customStyle="1" w:styleId="24CD327587B645509ABF909F67893EC5">
    <w:name w:val="24CD327587B645509ABF909F67893EC5"/>
  </w:style>
  <w:style w:type="paragraph" w:customStyle="1" w:styleId="342D8265C8764D61A09F8DEB7B025348">
    <w:name w:val="342D8265C8764D61A09F8DEB7B025348"/>
  </w:style>
  <w:style w:type="paragraph" w:customStyle="1" w:styleId="6830B8B1DC0C4E2583446115848EEA40">
    <w:name w:val="6830B8B1DC0C4E2583446115848EEA40"/>
  </w:style>
  <w:style w:type="paragraph" w:customStyle="1" w:styleId="9DACB1F81B844AB99BD9170C9D7780D9">
    <w:name w:val="9DACB1F81B844AB99BD9170C9D7780D9"/>
  </w:style>
  <w:style w:type="paragraph" w:customStyle="1" w:styleId="E428CFDE554C4C54A51A81688820BDDE">
    <w:name w:val="E428CFDE554C4C54A51A81688820BDDE"/>
  </w:style>
  <w:style w:type="paragraph" w:customStyle="1" w:styleId="575A62EF76174A149DF9F215A0837B90">
    <w:name w:val="575A62EF76174A149DF9F215A0837B90"/>
  </w:style>
  <w:style w:type="paragraph" w:customStyle="1" w:styleId="E828BA7EC72D4550B268936007EBD097">
    <w:name w:val="E828BA7EC72D4550B268936007EBD097"/>
  </w:style>
  <w:style w:type="paragraph" w:customStyle="1" w:styleId="3F831555FA3349D8BC53B6F4780FBB2A">
    <w:name w:val="3F831555FA3349D8BC53B6F4780FBB2A"/>
  </w:style>
  <w:style w:type="paragraph" w:customStyle="1" w:styleId="11B693B3ECBA44A98D5C4D51900D5301">
    <w:name w:val="11B693B3ECBA44A98D5C4D51900D5301"/>
  </w:style>
  <w:style w:type="paragraph" w:customStyle="1" w:styleId="0704368940B84CB9A8E91C59998E177E">
    <w:name w:val="0704368940B84CB9A8E91C59998E177E"/>
  </w:style>
  <w:style w:type="paragraph" w:customStyle="1" w:styleId="6850D3F27B644A6DAD85F539F3FB747C">
    <w:name w:val="6850D3F27B644A6DAD85F539F3FB747C"/>
  </w:style>
  <w:style w:type="paragraph" w:customStyle="1" w:styleId="37C21A95218E4490B89007ACEC0D4DD0">
    <w:name w:val="37C21A95218E4490B89007ACEC0D4DD0"/>
  </w:style>
  <w:style w:type="paragraph" w:customStyle="1" w:styleId="010B041FE4EB47A28E5C2349A1F2A9F0">
    <w:name w:val="010B041FE4EB47A28E5C2349A1F2A9F0"/>
  </w:style>
  <w:style w:type="paragraph" w:customStyle="1" w:styleId="FD951D4EE69D44FDBC30EBDDE6CFF7E2">
    <w:name w:val="FD951D4EE69D44FDBC30EBDDE6CFF7E2"/>
  </w:style>
  <w:style w:type="paragraph" w:customStyle="1" w:styleId="6A896CBA25CF45339E80AC8B70026FA2">
    <w:name w:val="6A896CBA25CF45339E80AC8B70026FA2"/>
  </w:style>
  <w:style w:type="paragraph" w:customStyle="1" w:styleId="D8843DD24375465793EEE83E692E0A6B">
    <w:name w:val="D8843DD24375465793EEE83E692E0A6B"/>
  </w:style>
  <w:style w:type="paragraph" w:customStyle="1" w:styleId="E559B9817B09446DB0179756D119259B">
    <w:name w:val="E559B9817B09446DB0179756D119259B"/>
  </w:style>
  <w:style w:type="paragraph" w:customStyle="1" w:styleId="80298011291D47A7ADF5FB3023CD953D">
    <w:name w:val="80298011291D47A7ADF5FB3023CD953D"/>
  </w:style>
  <w:style w:type="paragraph" w:customStyle="1" w:styleId="2C73ACD80C1743E3875C22E9A86E86D1">
    <w:name w:val="2C73ACD80C1743E3875C22E9A86E86D1"/>
  </w:style>
  <w:style w:type="paragraph" w:customStyle="1" w:styleId="854165C3FA3940A1862C4BD7D409415E">
    <w:name w:val="854165C3FA3940A1862C4BD7D409415E"/>
  </w:style>
  <w:style w:type="paragraph" w:customStyle="1" w:styleId="2B860097AC70404381DAD3F9C4753926">
    <w:name w:val="2B860097AC70404381DAD3F9C4753926"/>
  </w:style>
  <w:style w:type="paragraph" w:customStyle="1" w:styleId="45EE5C4B07154ED2B6CC44B323FDA7F9">
    <w:name w:val="45EE5C4B07154ED2B6CC44B323FDA7F9"/>
  </w:style>
  <w:style w:type="paragraph" w:customStyle="1" w:styleId="F1CCE25B3BE24BCE9FB415DCCE2A1781">
    <w:name w:val="F1CCE25B3BE24BCE9FB415DCCE2A1781"/>
  </w:style>
  <w:style w:type="paragraph" w:customStyle="1" w:styleId="3078D44770EB4673BBCF156E923AC2A4">
    <w:name w:val="3078D44770EB4673BBCF156E923AC2A4"/>
  </w:style>
  <w:style w:type="paragraph" w:customStyle="1" w:styleId="F9CD4FF3EB89461793A901C8F1624435">
    <w:name w:val="F9CD4FF3EB89461793A901C8F1624435"/>
  </w:style>
  <w:style w:type="paragraph" w:customStyle="1" w:styleId="8421A457CDDB4DDA8F18F14697606B0A">
    <w:name w:val="8421A457CDDB4DDA8F18F14697606B0A"/>
  </w:style>
  <w:style w:type="paragraph" w:customStyle="1" w:styleId="A13683F9C5C74444B56F2E06048A3755">
    <w:name w:val="A13683F9C5C74444B56F2E06048A3755"/>
  </w:style>
  <w:style w:type="paragraph" w:customStyle="1" w:styleId="3A8AADD80EE04F8DA06C530B2AAAF976">
    <w:name w:val="3A8AADD80EE04F8DA06C530B2AAAF976"/>
  </w:style>
  <w:style w:type="paragraph" w:customStyle="1" w:styleId="581C9B50F17B4A24853CF43FB440DDC9">
    <w:name w:val="581C9B50F17B4A24853CF43FB440DDC9"/>
  </w:style>
  <w:style w:type="paragraph" w:customStyle="1" w:styleId="95F5F94D912C4BDFBFE66BA639316BA0">
    <w:name w:val="95F5F94D912C4BDFBFE66BA639316BA0"/>
  </w:style>
  <w:style w:type="paragraph" w:customStyle="1" w:styleId="74EA18775089441B840EC35858B1306F">
    <w:name w:val="74EA18775089441B840EC35858B1306F"/>
  </w:style>
  <w:style w:type="paragraph" w:customStyle="1" w:styleId="732C75644D074C16832E4B61360F8AEC">
    <w:name w:val="732C75644D074C16832E4B61360F8AEC"/>
  </w:style>
  <w:style w:type="paragraph" w:customStyle="1" w:styleId="E76E088DC1A94AEF8666219F2402A9BE">
    <w:name w:val="E76E088DC1A94AEF8666219F2402A9BE"/>
  </w:style>
  <w:style w:type="paragraph" w:customStyle="1" w:styleId="52456E18A20345C0849D96A6FD075E55">
    <w:name w:val="52456E18A20345C0849D96A6FD075E55"/>
  </w:style>
  <w:style w:type="paragraph" w:customStyle="1" w:styleId="63B655D69EF2442F8E4C9DD8127762C1">
    <w:name w:val="63B655D69EF2442F8E4C9DD8127762C1"/>
  </w:style>
  <w:style w:type="paragraph" w:customStyle="1" w:styleId="439DDC8FBA15439DBE6D989AB7E1FB58">
    <w:name w:val="439DDC8FBA15439DBE6D989AB7E1FB58"/>
  </w:style>
  <w:style w:type="paragraph" w:customStyle="1" w:styleId="87E1D06C32D24884BDB753E9F3987859">
    <w:name w:val="87E1D06C32D24884BDB753E9F3987859"/>
  </w:style>
  <w:style w:type="paragraph" w:customStyle="1" w:styleId="85116E0AB7604864954F600CBC2B9662">
    <w:name w:val="85116E0AB7604864954F600CBC2B9662"/>
  </w:style>
  <w:style w:type="paragraph" w:customStyle="1" w:styleId="EA9DDC9CBE3E47CE8CBDEA9A4308C128">
    <w:name w:val="EA9DDC9CBE3E47CE8CBDEA9A4308C128"/>
  </w:style>
  <w:style w:type="character" w:styleId="Hyperlink">
    <w:name w:val="Hyperlink"/>
    <w:basedOn w:val="DefaultParagraphFont"/>
    <w:uiPriority w:val="99"/>
    <w:unhideWhenUsed/>
    <w:rPr>
      <w:color w:val="0563C1" w:themeColor="hyperlink"/>
      <w:u w:val="single"/>
    </w:rPr>
  </w:style>
  <w:style w:type="paragraph" w:customStyle="1" w:styleId="3D565BEEB558493FB31C43690FF42513">
    <w:name w:val="3D565BEEB558493FB31C43690FF425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8</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2024-04-29T15:13:00Z</dcterms:created>
  <dcterms:modified xsi:type="dcterms:W3CDTF">2024-05-02T15:07:00Z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